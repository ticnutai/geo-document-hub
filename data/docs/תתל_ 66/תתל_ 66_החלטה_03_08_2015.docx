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6784" w:rsidRDefault="00D16784" w:rsidP="00D16784">
      <w:pPr>
        <w:pStyle w:val="magicstile"/>
        <w:rPr>
          <w:rFonts w:hint="cs"/>
        </w:rPr>
      </w:pPr>
    </w:p>
    <w:p w:rsidR="00D16784" w:rsidRDefault="00D16784" w:rsidP="00D16784">
      <w:pPr>
        <w:pStyle w:val="magic2"/>
        <w:rPr>
          <w:rtl/>
        </w:rPr>
      </w:pPr>
      <w:r>
        <w:rPr>
          <w:rFonts w:hint="cs"/>
          <w:rtl/>
        </w:rPr>
        <w:t>מדינת ישראל</w:t>
      </w:r>
    </w:p>
    <w:p w:rsidR="00D16784" w:rsidRDefault="00D16784" w:rsidP="00D16784">
      <w:pPr>
        <w:pStyle w:val="magic2"/>
        <w:rPr>
          <w:rtl/>
        </w:rPr>
      </w:pPr>
      <w:r>
        <w:rPr>
          <w:rFonts w:hint="cs"/>
          <w:rtl/>
        </w:rPr>
        <w:t>משרד הפנים</w:t>
      </w:r>
    </w:p>
    <w:p w:rsidR="00D16784" w:rsidRDefault="00D16784" w:rsidP="00D16784">
      <w:pPr>
        <w:pStyle w:val="magic2"/>
        <w:rPr>
          <w:rtl/>
        </w:rPr>
      </w:pPr>
    </w:p>
    <w:p w:rsidR="00D16784" w:rsidRDefault="00D16784" w:rsidP="00D16784">
      <w:pPr>
        <w:pStyle w:val="magic2"/>
        <w:rPr>
          <w:rtl/>
        </w:rPr>
      </w:pPr>
      <w:r>
        <w:rPr>
          <w:rFonts w:hint="cs"/>
          <w:rtl/>
        </w:rPr>
        <w:t>הועדה המחוזית לתכנון ולבניה מחוז המרכז</w:t>
      </w:r>
    </w:p>
    <w:p w:rsidR="00D16784" w:rsidRDefault="00D16784" w:rsidP="00D16784">
      <w:pPr>
        <w:pStyle w:val="magic2"/>
        <w:rPr>
          <w:rtl/>
        </w:rPr>
      </w:pPr>
    </w:p>
    <w:p w:rsidR="00D16784" w:rsidRDefault="00D16784" w:rsidP="00D16784">
      <w:pPr>
        <w:pStyle w:val="magic2"/>
        <w:rPr>
          <w:rtl/>
        </w:rPr>
      </w:pPr>
    </w:p>
    <w:p w:rsidR="00D16784" w:rsidRDefault="00D16784" w:rsidP="00D16784">
      <w:pPr>
        <w:pStyle w:val="magic2"/>
        <w:rPr>
          <w:rtl/>
        </w:rPr>
      </w:pPr>
    </w:p>
    <w:p w:rsidR="00D16784" w:rsidRDefault="00D16784" w:rsidP="00D16784">
      <w:pPr>
        <w:pStyle w:val="magicbig"/>
        <w:rPr>
          <w:rtl/>
        </w:rPr>
      </w:pPr>
      <w:r>
        <w:rPr>
          <w:rFonts w:hint="cs"/>
          <w:rtl/>
        </w:rPr>
        <w:t>סדר יום לישיבה מספר  2015013</w:t>
      </w:r>
    </w:p>
    <w:p w:rsidR="00D16784" w:rsidRDefault="00D16784" w:rsidP="00D16784">
      <w:pPr>
        <w:pStyle w:val="magic2"/>
        <w:rPr>
          <w:rtl/>
        </w:rPr>
      </w:pPr>
    </w:p>
    <w:p w:rsidR="00D16784" w:rsidRDefault="00D16784" w:rsidP="00D16784">
      <w:pPr>
        <w:pStyle w:val="magic2"/>
        <w:rPr>
          <w:rtl/>
        </w:rPr>
      </w:pPr>
    </w:p>
    <w:p w:rsidR="00D16784" w:rsidRDefault="00D16784" w:rsidP="00D16784">
      <w:pPr>
        <w:pStyle w:val="magic2"/>
        <w:rPr>
          <w:rtl/>
        </w:rPr>
      </w:pPr>
      <w:r>
        <w:rPr>
          <w:rFonts w:hint="cs"/>
          <w:highlight w:val="yellow"/>
          <w:rtl/>
        </w:rPr>
        <w:t>תאריך הישיבה : יום שני   , י"ח אב    תשעה  ,  03/08/2015</w:t>
      </w:r>
    </w:p>
    <w:p w:rsidR="00D16784" w:rsidRDefault="00D16784" w:rsidP="00D16784">
      <w:pPr>
        <w:pStyle w:val="magic2"/>
        <w:rPr>
          <w:rtl/>
        </w:rPr>
      </w:pPr>
      <w:r>
        <w:rPr>
          <w:rFonts w:hint="cs"/>
          <w:rtl/>
        </w:rPr>
        <w:t>סדר יום לישיבה מספר  2015013 מקום הישיבה : רחוב הרצל 91, רמלה</w:t>
      </w:r>
    </w:p>
    <w:p w:rsidR="00D16784" w:rsidRDefault="00D16784" w:rsidP="00D16784">
      <w:pPr>
        <w:pStyle w:val="magic2"/>
        <w:rPr>
          <w:rtl/>
        </w:rPr>
      </w:pPr>
    </w:p>
    <w:p w:rsidR="00D16784" w:rsidRDefault="00D16784" w:rsidP="00D16784">
      <w:pPr>
        <w:pStyle w:val="magic2"/>
        <w:rPr>
          <w:rtl/>
        </w:rPr>
      </w:pPr>
    </w:p>
    <w:p w:rsidR="00D16784" w:rsidRDefault="00D16784" w:rsidP="00D16784">
      <w:pPr>
        <w:pStyle w:val="magic2"/>
        <w:rPr>
          <w:rtl/>
        </w:rPr>
      </w:pPr>
    </w:p>
    <w:p w:rsidR="00D16784" w:rsidRDefault="00D16784" w:rsidP="00D16784">
      <w:pPr>
        <w:pStyle w:val="magic2"/>
        <w:rPr>
          <w:color w:val="7030A0"/>
          <w:sz w:val="48"/>
          <w:szCs w:val="56"/>
          <w:u w:val="single"/>
          <w:rtl/>
        </w:rPr>
      </w:pPr>
      <w:r>
        <w:rPr>
          <w:rFonts w:hint="cs"/>
          <w:color w:val="7030A0"/>
          <w:sz w:val="48"/>
          <w:szCs w:val="56"/>
          <w:u w:val="single"/>
          <w:rtl/>
        </w:rPr>
        <w:t>מליאה</w:t>
      </w:r>
    </w:p>
    <w:p w:rsidR="00D16784" w:rsidRDefault="00D16784" w:rsidP="00D16784">
      <w:pPr>
        <w:pStyle w:val="magicstile"/>
        <w:rPr>
          <w:rtl/>
        </w:rPr>
      </w:pPr>
    </w:p>
    <w:p w:rsidR="00D16784" w:rsidRDefault="00D16784" w:rsidP="00D16784">
      <w:pPr>
        <w:pStyle w:val="magicstile"/>
        <w:rPr>
          <w:rtl/>
        </w:rPr>
      </w:pPr>
    </w:p>
    <w:p w:rsidR="00D16784" w:rsidRDefault="00D16784" w:rsidP="00D16784">
      <w:pPr>
        <w:pStyle w:val="magicstile"/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הגישה לחומר נלווה אפשרית באמצעות לחיצה על הקישורית הבאה:</w:t>
      </w:r>
    </w:p>
    <w:p w:rsidR="00D16784" w:rsidRDefault="00D16784" w:rsidP="00D16784">
      <w:pPr>
        <w:pStyle w:val="magicstile"/>
        <w:jc w:val="center"/>
        <w:rPr>
          <w:b/>
          <w:bCs/>
          <w:color w:val="FF0000"/>
          <w:sz w:val="36"/>
          <w:szCs w:val="36"/>
          <w:u w:val="single"/>
        </w:rPr>
      </w:pPr>
    </w:p>
    <w:p w:rsidR="00D16784" w:rsidRDefault="00BA5A8C" w:rsidP="00D16784">
      <w:pPr>
        <w:pStyle w:val="magicstile"/>
        <w:jc w:val="center"/>
        <w:rPr>
          <w:b/>
          <w:bCs/>
          <w:color w:val="FF0000"/>
          <w:sz w:val="36"/>
          <w:szCs w:val="36"/>
          <w:u w:val="single"/>
          <w:vertAlign w:val="subscript"/>
          <w:rtl/>
        </w:rPr>
      </w:pPr>
      <w:hyperlink r:id="rId7" w:history="1">
        <w:r w:rsidR="00D16784">
          <w:rPr>
            <w:rStyle w:val="Hyperlink"/>
            <w:rFonts w:ascii="Helv" w:hAnsi="Helv" w:cs="Helv"/>
            <w:sz w:val="20"/>
            <w:szCs w:val="20"/>
          </w:rPr>
          <w:t>http://mavat.moin.gov.il/MavatPS/Forms/SV7.aspx?tid=71&amp;did=4&amp;fid=10&amp;cid=400&amp;aid=1</w:t>
        </w:r>
      </w:hyperlink>
      <w:r w:rsidR="00D16784">
        <w:rPr>
          <w:rFonts w:ascii="Tms Rmn" w:hAnsi="Tms Rmn" w:cs="Tms Rmn"/>
          <w:color w:val="000000"/>
        </w:rPr>
        <w:t xml:space="preserve"> </w:t>
      </w:r>
    </w:p>
    <w:p w:rsidR="00D16784" w:rsidRDefault="00D16784" w:rsidP="00D16784">
      <w:pPr>
        <w:pStyle w:val="magicstile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br w:type="page"/>
      </w:r>
    </w:p>
    <w:p w:rsidR="00D16784" w:rsidRDefault="00D16784" w:rsidP="00D16784">
      <w:pPr>
        <w:pStyle w:val="magicstile"/>
        <w:rPr>
          <w:rtl/>
        </w:rPr>
      </w:pPr>
    </w:p>
    <w:p w:rsidR="00D16784" w:rsidRDefault="00D16784" w:rsidP="00D16784">
      <w:pPr>
        <w:pStyle w:val="magicstile"/>
        <w:rPr>
          <w:rtl/>
        </w:rPr>
      </w:pPr>
      <w:r>
        <w:rPr>
          <w:rFonts w:hint="cs"/>
          <w:u w:val="single"/>
          <w:rtl/>
        </w:rPr>
        <w:t>סדר יום לישיבת הועדה המחוזית לתכנון ולבניה מחוז המרכז , ישיבה מספר 2015013</w:t>
      </w:r>
    </w:p>
    <w:p w:rsidR="00D16784" w:rsidRDefault="00D16784" w:rsidP="00D16784">
      <w:pPr>
        <w:pStyle w:val="magicstile"/>
        <w:rPr>
          <w:rtl/>
        </w:rPr>
      </w:pPr>
    </w:p>
    <w:p w:rsidR="00D16784" w:rsidRDefault="00D16784" w:rsidP="00D16784">
      <w:pPr>
        <w:pStyle w:val="magicstile"/>
        <w:tabs>
          <w:tab w:val="left" w:pos="1418"/>
        </w:tabs>
        <w:rPr>
          <w:rtl/>
        </w:rPr>
      </w:pPr>
      <w:r>
        <w:rPr>
          <w:rFonts w:hint="cs"/>
          <w:rtl/>
        </w:rPr>
        <w:tab/>
        <w:t>ברחוב הרצל 91, רמלה</w:t>
      </w:r>
    </w:p>
    <w:p w:rsidR="00D16784" w:rsidRDefault="00D16784" w:rsidP="00D16784">
      <w:pPr>
        <w:pStyle w:val="magicstile"/>
        <w:tabs>
          <w:tab w:val="left" w:pos="1418"/>
        </w:tabs>
        <w:rPr>
          <w:rtl/>
        </w:rPr>
      </w:pPr>
    </w:p>
    <w:tbl>
      <w:tblPr>
        <w:tblW w:w="1077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1701"/>
        <w:gridCol w:w="3401"/>
        <w:gridCol w:w="1134"/>
        <w:gridCol w:w="1134"/>
      </w:tblGrid>
      <w:tr w:rsidR="00D16784" w:rsidTr="00D16784">
        <w:trPr>
          <w:tblHeader/>
          <w:jc w:val="center"/>
        </w:trPr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מטרת הדיון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ישוב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נושא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שעה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מספר</w:t>
            </w:r>
          </w:p>
        </w:tc>
      </w:tr>
      <w:tr w:rsidR="00D16784" w:rsidTr="00D16784">
        <w:trPr>
          <w:tblHeader/>
          <w:jc w:val="center"/>
        </w:trPr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אישור פרוטוקול דיון מיום 06.07.15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 xml:space="preserve">                                                                              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אישור פרוטוקול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10:00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1</w:t>
            </w:r>
          </w:p>
        </w:tc>
      </w:tr>
      <w:tr w:rsidR="00D16784" w:rsidTr="00D16784">
        <w:trPr>
          <w:tblHeader/>
          <w:jc w:val="center"/>
        </w:trPr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 xml:space="preserve">דיון בתכנית. 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 xml:space="preserve">                                                                              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b/>
                <w:bCs/>
                <w:rtl/>
              </w:rPr>
              <w:t>תתל/ 66 :</w:t>
            </w:r>
            <w:r>
              <w:rPr>
                <w:rFonts w:hint="cs"/>
                <w:rtl/>
              </w:rPr>
              <w:t xml:space="preserve"> "חנה וסע" שפירים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10:05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2</w:t>
            </w:r>
          </w:p>
        </w:tc>
      </w:tr>
      <w:tr w:rsidR="00D16784" w:rsidTr="00D16784">
        <w:trPr>
          <w:tblHeader/>
          <w:jc w:val="center"/>
        </w:trPr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דיון בתכנית - הצגת נושא הניקוז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 xml:space="preserve">                                                                              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b/>
                <w:bCs/>
                <w:rtl/>
              </w:rPr>
              <w:t>מח/ 276 :</w:t>
            </w:r>
            <w:r>
              <w:rPr>
                <w:rFonts w:hint="cs"/>
                <w:rtl/>
              </w:rPr>
              <w:t xml:space="preserve"> תכנית מתאר קלנסווה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11:05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3</w:t>
            </w:r>
          </w:p>
        </w:tc>
      </w:tr>
      <w:tr w:rsidR="00D16784" w:rsidTr="00D16784">
        <w:trPr>
          <w:tblHeader/>
          <w:jc w:val="center"/>
        </w:trPr>
        <w:tc>
          <w:tcPr>
            <w:tcW w:w="850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הפסקה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12:05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4</w:t>
            </w:r>
          </w:p>
        </w:tc>
      </w:tr>
      <w:tr w:rsidR="00D16784" w:rsidTr="00D16784">
        <w:trPr>
          <w:tblHeader/>
          <w:jc w:val="center"/>
        </w:trPr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 xml:space="preserve">דיון בתכנית. 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 xml:space="preserve">נורדיה                                                                        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b/>
                <w:bCs/>
                <w:rtl/>
              </w:rPr>
              <w:t>צש/ 4/ 22/ 31/ א :</w:t>
            </w:r>
            <w:r>
              <w:rPr>
                <w:rFonts w:hint="cs"/>
                <w:rtl/>
              </w:rPr>
              <w:t xml:space="preserve"> מטמנת נורדיה לפסולת יבשה ושיקום הקרקע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12:35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5</w:t>
            </w:r>
          </w:p>
        </w:tc>
      </w:tr>
      <w:tr w:rsidR="00D16784" w:rsidTr="00D16784">
        <w:trPr>
          <w:tblHeader/>
          <w:jc w:val="center"/>
        </w:trPr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דיון בתכנית - דיון בהפקדה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 xml:space="preserve">חפץ חיים                                                                      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b/>
                <w:bCs/>
                <w:rtl/>
              </w:rPr>
              <w:t xml:space="preserve">456-0163303 : </w:t>
            </w:r>
            <w:r>
              <w:rPr>
                <w:rFonts w:hint="cs"/>
                <w:rtl/>
              </w:rPr>
              <w:t>מחפורת חפץ חיים- אתר זמני להטמנת פסולת יבשה לשיקום המחפורת.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13:20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6</w:t>
            </w:r>
          </w:p>
        </w:tc>
      </w:tr>
      <w:tr w:rsidR="00D16784" w:rsidTr="00D16784">
        <w:trPr>
          <w:tblHeader/>
          <w:jc w:val="center"/>
        </w:trPr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דיון בבקשה - דיון בהנחיות לתסקיר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 xml:space="preserve">                                                                              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b/>
                <w:bCs/>
                <w:rtl/>
              </w:rPr>
              <w:t>דרכ/ ש/ 84 :</w:t>
            </w:r>
            <w:r>
              <w:rPr>
                <w:rFonts w:hint="cs"/>
                <w:rtl/>
              </w:rPr>
              <w:t xml:space="preserve"> מסילת משה דיין-ראשונים ב- 431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14:05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7</w:t>
            </w:r>
          </w:p>
        </w:tc>
      </w:tr>
      <w:tr w:rsidR="00D16784" w:rsidTr="00D16784">
        <w:trPr>
          <w:tblHeader/>
          <w:jc w:val="center"/>
        </w:trPr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דיון בנושא.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 xml:space="preserve">                                                                              </w:t>
            </w: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b/>
                <w:bCs/>
                <w:rtl/>
              </w:rPr>
              <w:t>כללי:</w:t>
            </w:r>
            <w:r>
              <w:rPr>
                <w:rFonts w:hint="cs"/>
                <w:rtl/>
              </w:rPr>
              <w:t xml:space="preserve"> הודעה בדבר צווי הריסה מנהליים לפי סעיף 238 א (י) לחוק התו"ב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15:05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1418"/>
              </w:tabs>
            </w:pPr>
            <w:r>
              <w:rPr>
                <w:rFonts w:hint="cs"/>
                <w:rtl/>
              </w:rPr>
              <w:t>8</w:t>
            </w:r>
          </w:p>
        </w:tc>
      </w:tr>
      <w:tr w:rsidR="00C82A53" w:rsidTr="00D16784">
        <w:trPr>
          <w:tblHeader/>
          <w:jc w:val="center"/>
        </w:trPr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82A53" w:rsidRDefault="00C82A53">
            <w:pPr>
              <w:pStyle w:val="magicstile"/>
              <w:tabs>
                <w:tab w:val="left" w:pos="1418"/>
              </w:tabs>
              <w:rPr>
                <w:rtl/>
              </w:rPr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82A53" w:rsidRDefault="00C82A53">
            <w:pPr>
              <w:pStyle w:val="magicstile"/>
              <w:tabs>
                <w:tab w:val="left" w:pos="1418"/>
              </w:tabs>
              <w:rPr>
                <w:rtl/>
              </w:rPr>
            </w:pPr>
          </w:p>
        </w:tc>
        <w:tc>
          <w:tcPr>
            <w:tcW w:w="34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82A53" w:rsidRDefault="00C82A53" w:rsidP="00E710B0">
            <w:pPr>
              <w:pStyle w:val="magicstile"/>
              <w:tabs>
                <w:tab w:val="left" w:pos="1418"/>
              </w:tabs>
              <w:rPr>
                <w:rFonts w:ascii="Helv" w:hAnsi="Helv" w:hint="cs"/>
                <w:color w:val="000000"/>
                <w:rtl/>
              </w:rPr>
            </w:pPr>
            <w:r w:rsidRPr="00C82A53">
              <w:rPr>
                <w:rFonts w:ascii="Helv" w:hAnsi="Helv"/>
                <w:color w:val="000000"/>
                <w:rtl/>
              </w:rPr>
              <w:t>מינוי</w:t>
            </w:r>
            <w:r w:rsidRPr="00C82A53">
              <w:rPr>
                <w:rFonts w:ascii="Helv" w:hAnsi="Helv"/>
                <w:color w:val="000000"/>
              </w:rPr>
              <w:t xml:space="preserve"> </w:t>
            </w:r>
            <w:r w:rsidRPr="00C82A53">
              <w:rPr>
                <w:rFonts w:ascii="Helv" w:hAnsi="Helv"/>
                <w:color w:val="000000"/>
                <w:rtl/>
              </w:rPr>
              <w:t>ועדה</w:t>
            </w:r>
            <w:r w:rsidRPr="00C82A53">
              <w:rPr>
                <w:rFonts w:ascii="Helv" w:hAnsi="Helv"/>
                <w:color w:val="000000"/>
              </w:rPr>
              <w:t xml:space="preserve"> </w:t>
            </w:r>
            <w:r w:rsidRPr="00C82A53">
              <w:rPr>
                <w:rFonts w:ascii="Helv" w:hAnsi="Helv"/>
                <w:color w:val="000000"/>
                <w:rtl/>
              </w:rPr>
              <w:t>להשלמת</w:t>
            </w:r>
            <w:r w:rsidRPr="00C82A53">
              <w:rPr>
                <w:rFonts w:ascii="Helv" w:hAnsi="Helv"/>
                <w:color w:val="000000"/>
              </w:rPr>
              <w:t xml:space="preserve"> </w:t>
            </w:r>
            <w:r w:rsidRPr="00C82A53">
              <w:rPr>
                <w:rFonts w:ascii="Helv" w:hAnsi="Helv"/>
                <w:color w:val="000000"/>
                <w:rtl/>
              </w:rPr>
              <w:t>תכניות</w:t>
            </w:r>
            <w:r w:rsidRPr="00C82A53">
              <w:rPr>
                <w:rFonts w:ascii="Helv" w:hAnsi="Helv"/>
                <w:color w:val="000000"/>
              </w:rPr>
              <w:t xml:space="preserve"> </w:t>
            </w:r>
            <w:r w:rsidR="00E710B0">
              <w:rPr>
                <w:rFonts w:ascii="Helv" w:hAnsi="Helv" w:hint="cs"/>
                <w:color w:val="000000"/>
                <w:rtl/>
              </w:rPr>
              <w:t>:</w:t>
            </w:r>
          </w:p>
          <w:p w:rsidR="00E710B0" w:rsidRDefault="00E710B0" w:rsidP="00E710B0">
            <w:pPr>
              <w:pStyle w:val="magicstile"/>
              <w:tabs>
                <w:tab w:val="left" w:pos="1418"/>
              </w:tabs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חש/ 10/ 13</w:t>
            </w:r>
          </w:p>
          <w:p w:rsidR="00E710B0" w:rsidRPr="00C82A53" w:rsidRDefault="00E710B0" w:rsidP="00E710B0">
            <w:pPr>
              <w:pStyle w:val="magicstile"/>
              <w:tabs>
                <w:tab w:val="left" w:pos="1418"/>
              </w:tabs>
              <w:rPr>
                <w:rtl/>
              </w:rPr>
            </w:pPr>
            <w:r>
              <w:rPr>
                <w:rFonts w:hint="cs"/>
                <w:rtl/>
              </w:rPr>
              <w:t>חש/ 12/ 11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82A53" w:rsidRDefault="00C82A53">
            <w:pPr>
              <w:pStyle w:val="magicstile"/>
              <w:tabs>
                <w:tab w:val="left" w:pos="1418"/>
              </w:tabs>
              <w:rPr>
                <w:rtl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C82A53" w:rsidRDefault="00C82A53">
            <w:pPr>
              <w:pStyle w:val="magicstile"/>
              <w:tabs>
                <w:tab w:val="left" w:pos="1418"/>
              </w:tabs>
              <w:rPr>
                <w:rtl/>
              </w:rPr>
            </w:pPr>
          </w:p>
        </w:tc>
      </w:tr>
    </w:tbl>
    <w:p w:rsidR="00D16784" w:rsidRDefault="00D16784" w:rsidP="00D16784">
      <w:pPr>
        <w:pStyle w:val="magicstile"/>
        <w:tabs>
          <w:tab w:val="left" w:pos="1418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418"/>
        </w:tabs>
        <w:rPr>
          <w:b/>
          <w:bCs/>
          <w:rtl/>
        </w:rPr>
      </w:pPr>
      <w:r>
        <w:rPr>
          <w:rFonts w:hint="cs"/>
          <w:b/>
          <w:bCs/>
          <w:rtl/>
        </w:rPr>
        <w:t>סיום משוער: 15:15</w:t>
      </w:r>
      <w:bookmarkStart w:id="0" w:name="_GoBack"/>
      <w:bookmarkEnd w:id="0"/>
      <w:r>
        <w:rPr>
          <w:rFonts w:hint="cs"/>
          <w:rtl/>
        </w:rPr>
        <w:br w:type="page"/>
      </w:r>
      <w:r>
        <w:rPr>
          <w:rFonts w:hint="cs"/>
          <w:b/>
          <w:bCs/>
          <w:sz w:val="22"/>
          <w:szCs w:val="22"/>
          <w:u w:val="single"/>
          <w:rtl/>
        </w:rPr>
        <w:lastRenderedPageBreak/>
        <w:t>חברי הועדה המחוזית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>גב' רות יוסף, יו"ר</w:t>
      </w:r>
      <w:r>
        <w:rPr>
          <w:rFonts w:cs="David" w:hint="cs"/>
          <w:b/>
          <w:bCs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>הועדה</w:t>
      </w:r>
      <w:r>
        <w:rPr>
          <w:rFonts w:cs="David" w:hint="cs"/>
          <w:b/>
          <w:bCs/>
          <w:sz w:val="22"/>
          <w:szCs w:val="22"/>
          <w:rtl/>
        </w:rPr>
        <w:t xml:space="preserve"> </w:t>
      </w:r>
      <w:r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>-</w:t>
      </w:r>
      <w:r>
        <w:rPr>
          <w:rFonts w:cs="David" w:hint="cs"/>
          <w:b/>
          <w:bCs/>
          <w:sz w:val="22"/>
          <w:szCs w:val="22"/>
          <w:rtl/>
        </w:rPr>
        <w:t xml:space="preserve"> ממונה על המחוז, נציגת שר הפנים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אדר' דניאלה פוסק </w:t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>מתכננת המחוז , נציגת שר הפנים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גב' ורד אדרי 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>נציגת שר להגנת הסביבה</w:t>
      </w:r>
    </w:p>
    <w:p w:rsidR="00D16784" w:rsidRDefault="00D16784" w:rsidP="00D16784">
      <w:pPr>
        <w:autoSpaceDE w:val="0"/>
        <w:autoSpaceDN w:val="0"/>
        <w:adjustRightInd w:val="0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רמ"ד מרית סבר </w:t>
      </w:r>
      <w:r>
        <w:rPr>
          <w:rFonts w:cs="David" w:hint="cs"/>
          <w:sz w:val="22"/>
          <w:szCs w:val="22"/>
          <w:rtl/>
        </w:rPr>
        <w:tab/>
        <w:t xml:space="preserve"> </w:t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>נציגת שר הביטחון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</w:rPr>
      </w:pPr>
      <w:r>
        <w:rPr>
          <w:rFonts w:cs="David" w:hint="cs"/>
          <w:sz w:val="22"/>
          <w:szCs w:val="22"/>
          <w:rtl/>
        </w:rPr>
        <w:t xml:space="preserve">גב' סיתוונית שמואלי </w:t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>נציגת שר הבינוי והשיכון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ד"ר עפרה חבקין 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>נציגת שר הבריאות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גב' רותי פרום אריכא </w:t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>נציגת שר החקלאות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עו"ד רונית עמיאל </w:t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>נציגת שר המשפטים</w:t>
      </w:r>
    </w:p>
    <w:p w:rsidR="00D16784" w:rsidRDefault="00D16784" w:rsidP="00D16784">
      <w:pPr>
        <w:tabs>
          <w:tab w:val="left" w:pos="1418"/>
        </w:tabs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>נציג  שר התחבורה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גב' ליאל אסרף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>נציגת שר התיירות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מר עדיאל שמרון 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>נציג רשות מקרקעי ישראל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מר יהודה בן חמו 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>נציג רשויות מקומיות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גב' מרים פיירברג 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>נציגת רשויות מקומיות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מר יוסי ברודני 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>נציג רשויות מקומיות</w:t>
      </w:r>
    </w:p>
    <w:p w:rsidR="00D16784" w:rsidRDefault="00D16784" w:rsidP="00D16784">
      <w:pPr>
        <w:tabs>
          <w:tab w:val="left" w:pos="1418"/>
        </w:tabs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מר גיל ליבנה  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>נציג רשויות מקומיות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מר אלי אסקוזידו 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>נציג רשויות מקומיות</w:t>
      </w:r>
    </w:p>
    <w:p w:rsidR="00D16784" w:rsidRDefault="00D16784" w:rsidP="00D16784">
      <w:pPr>
        <w:jc w:val="both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אדר'  רודיקה  רבינוביץ'</w:t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>נציגת הארגון המייצג אדריכלים מהנדסים ומתכננים.</w:t>
      </w:r>
    </w:p>
    <w:p w:rsidR="00D16784" w:rsidRDefault="00D16784" w:rsidP="00D16784">
      <w:pPr>
        <w:tabs>
          <w:tab w:val="left" w:pos="1418"/>
        </w:tabs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מר משה פרלמוטר </w:t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 xml:space="preserve">נציג הגופים הציבוריים שעניינם שמירת איכה"ס. </w:t>
      </w:r>
    </w:p>
    <w:p w:rsidR="00D16784" w:rsidRDefault="00D16784" w:rsidP="00D16784">
      <w:pPr>
        <w:tabs>
          <w:tab w:val="left" w:pos="1418"/>
        </w:tabs>
        <w:ind w:left="2160" w:hanging="2160"/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מר יוסף חנן וירצבורגר </w:t>
      </w:r>
      <w:r>
        <w:rPr>
          <w:rFonts w:cs="David" w:hint="cs"/>
          <w:sz w:val="22"/>
          <w:szCs w:val="22"/>
          <w:rtl/>
        </w:rPr>
        <w:tab/>
        <w:t xml:space="preserve">- </w:t>
      </w:r>
      <w:r>
        <w:rPr>
          <w:rFonts w:cs="David" w:hint="cs"/>
          <w:b/>
          <w:bCs/>
          <w:sz w:val="22"/>
          <w:szCs w:val="22"/>
          <w:rtl/>
        </w:rPr>
        <w:t xml:space="preserve">נציג שר האנרגיה והמים לענין דיונים לפי תקנות הנפט (הרשאה לסטייה מהוראות                      </w:t>
      </w:r>
    </w:p>
    <w:p w:rsidR="00D16784" w:rsidRDefault="00D16784" w:rsidP="00D16784">
      <w:pPr>
        <w:tabs>
          <w:tab w:val="left" w:pos="1418"/>
        </w:tabs>
        <w:ind w:left="2160" w:hanging="2160"/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 w:hint="cs"/>
          <w:b/>
          <w:bCs/>
          <w:sz w:val="22"/>
          <w:szCs w:val="22"/>
          <w:rtl/>
        </w:rPr>
        <w:tab/>
        <w:t xml:space="preserve">   חוק התכנון והבניה), תשע"ב – 2012.     </w:t>
      </w:r>
      <w:r>
        <w:rPr>
          <w:rFonts w:cs="David" w:hint="cs"/>
          <w:sz w:val="22"/>
          <w:szCs w:val="22"/>
          <w:rtl/>
        </w:rPr>
        <w:t xml:space="preserve">                                  </w:t>
      </w:r>
    </w:p>
    <w:p w:rsidR="00D16784" w:rsidRDefault="00D16784" w:rsidP="00D16784">
      <w:pPr>
        <w:tabs>
          <w:tab w:val="left" w:pos="1418"/>
        </w:tabs>
        <w:rPr>
          <w:rFonts w:cs="David"/>
          <w:b/>
          <w:bCs/>
          <w:sz w:val="22"/>
          <w:szCs w:val="22"/>
          <w:u w:val="single"/>
          <w:rtl/>
        </w:rPr>
      </w:pPr>
      <w:r>
        <w:rPr>
          <w:rFonts w:cs="David" w:hint="cs"/>
          <w:b/>
          <w:bCs/>
          <w:sz w:val="22"/>
          <w:szCs w:val="22"/>
          <w:u w:val="single"/>
          <w:rtl/>
        </w:rPr>
        <w:t xml:space="preserve">ממלאי מקום חברי ועדה </w:t>
      </w:r>
    </w:p>
    <w:p w:rsidR="00D16784" w:rsidRDefault="00D16784" w:rsidP="00D16784">
      <w:pPr>
        <w:tabs>
          <w:tab w:val="left" w:pos="1418"/>
        </w:tabs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מ"מ הממונה על המחוז בועדה המחוזית: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מר ישראל לוברבום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מ"מ מתכננת המחוז: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מר גיא קפלן, גב' שפרה פרנקל.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מ"מ נציגת השר להגנת הסביבה:</w:t>
      </w:r>
      <w:r>
        <w:rPr>
          <w:rFonts w:cs="David" w:hint="cs"/>
          <w:sz w:val="22"/>
          <w:szCs w:val="22"/>
          <w:rtl/>
        </w:rPr>
        <w:t xml:space="preserve">  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rtl/>
        </w:rPr>
        <w:t>מר גידי מזור</w:t>
      </w:r>
      <w:r>
        <w:rPr>
          <w:rFonts w:cs="David" w:hint="cs"/>
          <w:sz w:val="22"/>
          <w:szCs w:val="22"/>
          <w:rtl/>
        </w:rPr>
        <w:t>, גב' נעמה מגורי, מר רונן זהבי, מר איתן יעקובסון.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מ"מ נציגת שר הביטחון: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יואב נפשי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מ"מ נציג שר הבינוי והשיכון: 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אדר' בני חיים, אדר' טימור מיגרלי, מר ג'ורג'י ז'ק.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מ"מ נציגת שר הבריאות: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גב' אתי בורלא, גב' רימה גנזל, גב' רוני גרניט. </w:t>
      </w:r>
    </w:p>
    <w:p w:rsidR="00D16784" w:rsidRDefault="00D16784" w:rsidP="00D16784">
      <w:pPr>
        <w:tabs>
          <w:tab w:val="left" w:pos="1418"/>
        </w:tabs>
        <w:ind w:left="3600" w:hanging="3600"/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מ"מ נציגת שר החקלאות:</w:t>
      </w:r>
      <w:r>
        <w:rPr>
          <w:rFonts w:cs="David" w:hint="cs"/>
          <w:b/>
          <w:bCs/>
          <w:sz w:val="22"/>
          <w:szCs w:val="22"/>
          <w:rtl/>
        </w:rPr>
        <w:tab/>
      </w:r>
    </w:p>
    <w:p w:rsidR="00D16784" w:rsidRDefault="00D16784" w:rsidP="00D16784">
      <w:pPr>
        <w:tabs>
          <w:tab w:val="left" w:pos="1418"/>
        </w:tabs>
        <w:ind w:left="3600" w:hanging="3600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מר רענן אמויאל, מר צפניה שאולקר, גב' שרה אייל, גב' חגית ברנר, מר אברהם שוורץ.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מ"מ נציגת שר המשפטים:</w:t>
      </w:r>
      <w:r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 w:hint="cs"/>
          <w:b/>
          <w:bCs/>
          <w:sz w:val="22"/>
          <w:szCs w:val="22"/>
          <w:rtl/>
        </w:rPr>
        <w:tab/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עו"ד גנית גדות כרמי, עו"ד אורלי גינזברג בן ארי, עו"ד תמי זנגו גרשון, עו"ד קרן לוי.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מ"מ נציג שר התחבורה:   </w:t>
      </w:r>
      <w:r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:rsidR="00D16784" w:rsidRDefault="00D16784" w:rsidP="00D16784">
      <w:pPr>
        <w:tabs>
          <w:tab w:val="left" w:pos="1418"/>
        </w:tabs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אינג' חן כהן (ששון), אינג' טופז פלד</w:t>
      </w:r>
      <w:r>
        <w:rPr>
          <w:rFonts w:cs="David" w:hint="cs"/>
          <w:b/>
          <w:bCs/>
          <w:sz w:val="22"/>
          <w:szCs w:val="22"/>
          <w:rtl/>
        </w:rPr>
        <w:t>.</w:t>
      </w:r>
      <w:r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 w:hint="cs"/>
          <w:b/>
          <w:bCs/>
          <w:sz w:val="22"/>
          <w:szCs w:val="22"/>
          <w:rtl/>
        </w:rPr>
        <w:tab/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מ"מ נציגת שר תיירות:</w:t>
      </w:r>
      <w:r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 w:hint="cs"/>
          <w:b/>
          <w:bCs/>
          <w:sz w:val="22"/>
          <w:szCs w:val="22"/>
          <w:rtl/>
        </w:rPr>
        <w:tab/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גב' מירב פלג גבאי, מר יעקב בנטי, מר משה צימרמן.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מ"מ נציג רשות מקרקעי ישראל: </w:t>
      </w:r>
      <w:r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 w:hint="cs"/>
          <w:b/>
          <w:bCs/>
          <w:sz w:val="22"/>
          <w:szCs w:val="22"/>
          <w:rtl/>
        </w:rPr>
        <w:tab/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אדר' דוד אמגדי, מר סרג'יו קליימן, מר תומר דוידזון, גב' טניה פאר.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מ"מ נציג רשויות מקומיות, מר יהודה בן-חמו:</w:t>
      </w:r>
      <w:r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מר יואל לביא, מר דב צור.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מ"מ נציגת רשויות מקומיות, גב' מרים פיירברג:</w:t>
      </w:r>
      <w:r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מר ישראל פרוש, מר שלום בן משה.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מ"מ נציג רשויות מקומיות, מר יוסי ברודני</w:t>
      </w:r>
      <w:r>
        <w:rPr>
          <w:rFonts w:cs="David" w:hint="cs"/>
          <w:sz w:val="22"/>
          <w:szCs w:val="22"/>
          <w:rtl/>
        </w:rPr>
        <w:t>:</w:t>
      </w:r>
      <w:r>
        <w:rPr>
          <w:rFonts w:cs="David" w:hint="cs"/>
          <w:sz w:val="22"/>
          <w:szCs w:val="22"/>
          <w:rtl/>
        </w:rPr>
        <w:tab/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מר אפי דרעי, אוריאל בוסו.</w:t>
      </w:r>
    </w:p>
    <w:p w:rsidR="00D16784" w:rsidRDefault="00D16784" w:rsidP="00D16784">
      <w:pPr>
        <w:tabs>
          <w:tab w:val="left" w:pos="1418"/>
        </w:tabs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מ"מ נציג רשויות מקומיות, מר גיל ליבנה: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מר אבי הררי, מר פאיק עודה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מ"מ נציג רשויות מקומיות, מר אלי אסקוזידו:</w:t>
      </w:r>
      <w:r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מר מוטי דלג'ו, מר אלי ברכה.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מ"מ נציג הגופים הציבוריים שעניינם שמירת איכה"ס:</w:t>
      </w:r>
      <w:r>
        <w:rPr>
          <w:rFonts w:cs="David" w:hint="cs"/>
          <w:sz w:val="22"/>
          <w:szCs w:val="22"/>
          <w:rtl/>
        </w:rPr>
        <w:t xml:space="preserve"> 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גב' נינה עמיר, גב' יעל דורי, מר תמיר קהילה, גב' שרה גנות.</w:t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>מ"מ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b/>
          <w:bCs/>
          <w:sz w:val="22"/>
          <w:szCs w:val="22"/>
          <w:rtl/>
        </w:rPr>
        <w:t>נציג שר האנרגיה והמים</w:t>
      </w:r>
      <w:r>
        <w:rPr>
          <w:rFonts w:cs="David" w:hint="cs"/>
          <w:sz w:val="22"/>
          <w:szCs w:val="22"/>
          <w:rtl/>
        </w:rPr>
        <w:t>: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:rsidR="00D16784" w:rsidRDefault="00D16784" w:rsidP="00D16784">
      <w:pPr>
        <w:tabs>
          <w:tab w:val="left" w:pos="1418"/>
        </w:tabs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מר ויקטור בריודין, מר אילן ניסים. </w:t>
      </w:r>
    </w:p>
    <w:p w:rsidR="00D16784" w:rsidRDefault="00D16784" w:rsidP="00D16784">
      <w:pPr>
        <w:pStyle w:val="magicstile"/>
        <w:tabs>
          <w:tab w:val="left" w:pos="1418"/>
        </w:tabs>
        <w:rPr>
          <w:rtl/>
        </w:rPr>
      </w:pPr>
    </w:p>
    <w:p w:rsidR="00D16784" w:rsidRDefault="00D16784" w:rsidP="00D16784">
      <w:pPr>
        <w:tabs>
          <w:tab w:val="left" w:pos="1418"/>
        </w:tabs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u w:val="single"/>
          <w:rtl/>
        </w:rPr>
        <w:t>מוזמנים</w:t>
      </w:r>
    </w:p>
    <w:p w:rsidR="00D16784" w:rsidRDefault="00D16784" w:rsidP="00D16784">
      <w:pPr>
        <w:tabs>
          <w:tab w:val="left" w:pos="1418"/>
        </w:tabs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מזכירת הועדה: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b/>
          <w:bCs/>
          <w:sz w:val="22"/>
          <w:szCs w:val="22"/>
          <w:rtl/>
        </w:rPr>
        <w:t xml:space="preserve">רונית חג'ג', ממונה ועדות. </w:t>
      </w:r>
    </w:p>
    <w:p w:rsidR="00D16784" w:rsidRDefault="00D16784" w:rsidP="00D16784">
      <w:pPr>
        <w:tabs>
          <w:tab w:val="left" w:pos="1418"/>
        </w:tabs>
        <w:rPr>
          <w:rFonts w:cs="David"/>
          <w:b/>
          <w:bCs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יועץ משפטי לועדה המחוזית: 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b/>
          <w:bCs/>
          <w:sz w:val="22"/>
          <w:szCs w:val="22"/>
          <w:rtl/>
        </w:rPr>
        <w:t xml:space="preserve">עו"ד ניצן בן ארויה /  עו"ד שרון טל. </w:t>
      </w:r>
    </w:p>
    <w:p w:rsidR="00D16784" w:rsidRDefault="00D16784" w:rsidP="00D16784">
      <w:pPr>
        <w:pStyle w:val="magicstile"/>
        <w:tabs>
          <w:tab w:val="left" w:pos="1418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</w:tabs>
        <w:rPr>
          <w:b/>
          <w:bCs/>
          <w:rtl/>
        </w:rPr>
      </w:pPr>
      <w:r>
        <w:rPr>
          <w:rFonts w:hint="cs"/>
          <w:b/>
          <w:bCs/>
          <w:rtl/>
        </w:rPr>
        <w:t>1.</w:t>
      </w:r>
      <w:r>
        <w:rPr>
          <w:rFonts w:hint="cs"/>
          <w:b/>
          <w:bCs/>
          <w:rtl/>
        </w:rPr>
        <w:tab/>
      </w:r>
      <w:r>
        <w:rPr>
          <w:rFonts w:hint="cs"/>
          <w:b/>
          <w:bCs/>
          <w:u w:val="single"/>
          <w:rtl/>
        </w:rPr>
        <w:t>נושא - אישור פרוטוקול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ab/>
      </w:r>
      <w:r>
        <w:rPr>
          <w:rFonts w:hint="cs"/>
          <w:u w:val="single"/>
          <w:rtl/>
        </w:rPr>
        <w:t>ישוב :</w:t>
      </w:r>
      <w:r>
        <w:rPr>
          <w:rFonts w:hint="cs"/>
          <w:rtl/>
        </w:rPr>
        <w:tab/>
        <w:t xml:space="preserve">שעת דיון : </w:t>
      </w:r>
      <w:r>
        <w:rPr>
          <w:rFonts w:hint="cs"/>
          <w:rtl/>
        </w:rPr>
        <w:tab/>
        <w:t>10:00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  <w:r>
        <w:rPr>
          <w:rFonts w:hint="cs"/>
          <w:rtl/>
        </w:rPr>
        <w:t>מטרת הדיון :</w:t>
      </w:r>
      <w:r>
        <w:rPr>
          <w:rFonts w:hint="cs"/>
          <w:rtl/>
        </w:rPr>
        <w:tab/>
        <w:t>אישור פרוטוקול דיון מיום 06.07.15</w:t>
      </w: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  <w:r>
        <w:rPr>
          <w:rFonts w:hint="cs"/>
          <w:rtl/>
        </w:rPr>
        <w:br w:type="page"/>
      </w:r>
    </w:p>
    <w:p w:rsidR="00D16784" w:rsidRDefault="00D16784" w:rsidP="00D16784">
      <w:pPr>
        <w:pStyle w:val="magicstile"/>
        <w:tabs>
          <w:tab w:val="left" w:pos="709"/>
        </w:tabs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2.</w:t>
      </w:r>
      <w:r>
        <w:rPr>
          <w:rFonts w:hint="cs"/>
          <w:b/>
          <w:bCs/>
          <w:rtl/>
        </w:rPr>
        <w:tab/>
      </w:r>
      <w:r>
        <w:rPr>
          <w:rFonts w:hint="cs"/>
          <w:b/>
          <w:bCs/>
          <w:u w:val="single"/>
          <w:rtl/>
        </w:rPr>
        <w:t>תוכנית - תתל/ 66 : "חנה וסע" שפירים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ab/>
      </w:r>
      <w:r>
        <w:rPr>
          <w:rFonts w:hint="cs"/>
          <w:u w:val="single"/>
          <w:rtl/>
        </w:rPr>
        <w:t>ישוב :</w:t>
      </w:r>
      <w:r>
        <w:rPr>
          <w:rFonts w:hint="cs"/>
          <w:rtl/>
        </w:rPr>
        <w:tab/>
        <w:t xml:space="preserve">שעת דיון : </w:t>
      </w:r>
      <w:r>
        <w:rPr>
          <w:rFonts w:hint="cs"/>
          <w:rtl/>
        </w:rPr>
        <w:tab/>
        <w:t>10:05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u w:val="single"/>
          <w:rtl/>
        </w:rPr>
      </w:pPr>
      <w:r>
        <w:rPr>
          <w:rFonts w:hint="cs"/>
          <w:u w:val="single"/>
          <w:rtl/>
        </w:rPr>
        <w:t>מוזמנים: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מגיש התכנית ,חברה/תאגיד ממשלתי ,חברת כביש חוצה ישראל, אלון יגאל 65, תל אביב-יפו, טלפון:03-6255888, פקס:03-6255887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יזם ,חברה ממשלתית ,חברת כביש חוצה ישראל, אלון יגאל 65, תל אביב-יפו, טלפון:03-6255888, פקס:03-6255887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בת שבע שרמן ,עורך התכנית ,עורך ראשי ,איזנברג שרמן אדריכלות בע"מ, אלון יגאל 159, 67443, תל אביב-יפו, טלפון:03-6956831, פקס:03-6956859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שלומי שאול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מיכה קוטלר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דרור חי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רינת כהן ,מינהל התכנון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טרנופולסקי נטלי ,מהנדסת הועדה עמק לוד, טלפון:0544550989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מוטי רייבמן ,מהנדס ו.מקומית מצפה אפק, גליס 9, 49277, פתח תקוה, טלפון:03-5242470, פקס:03-9048569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מו"מ עמק לוד מזכירות ,מזכירות מוא"ז עמק לוד, כפר חב"ד, פקס:03-9608890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רוויטל נגה ,עוזרת מהנדס מצפה אפק, גליס 9, 49277, פתח תקוה, פקס:03-9048569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עדי גיא ,מהנדס מועצה מקומית בית דגן, תל מונד, פקס:09-7967338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רחמים תנעמי ,ראש מועצה מקומית בית דגן, שבזי 80, 50200, בית דגן, טלפון:050-2009798, פקס:03-9604048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u w:val="single"/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מטרות התכנית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הגדלת מספר מקומות החניה במתחם "חנה וסע- שפירים", תוך קביעת זכויות בנייה עילית במקום קומה תת-קרקעית ומתן אפשרות לקומה נוספת.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u w:val="single"/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תאריכים סטטוטורים :</w:t>
      </w: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cs"/>
          <w:rtl/>
        </w:rPr>
        <w:t>הכנת תוכנית (77) פרסום ברשומות  :</w:t>
      </w:r>
      <w:r>
        <w:rPr>
          <w:rFonts w:hint="cs"/>
          <w:rtl/>
        </w:rPr>
        <w:tab/>
        <w:t xml:space="preserve">          </w:t>
      </w:r>
      <w:r>
        <w:rPr>
          <w:rFonts w:hint="cs"/>
          <w:rtl/>
        </w:rPr>
        <w:tab/>
        <w:t>החלטה בדיון בהתנגדות              :</w:t>
      </w:r>
      <w:r>
        <w:rPr>
          <w:rFonts w:hint="cs"/>
          <w:rtl/>
        </w:rPr>
        <w:tab/>
        <w:t xml:space="preserve">          </w:t>
      </w: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cs"/>
          <w:rtl/>
        </w:rPr>
        <w:t>קבלת תוכנית להפקדה                     :</w:t>
      </w:r>
      <w:r>
        <w:rPr>
          <w:rFonts w:hint="cs"/>
          <w:rtl/>
        </w:rPr>
        <w:tab/>
        <w:t>10/12/2014</w:t>
      </w:r>
      <w:r>
        <w:rPr>
          <w:rFonts w:hint="cs"/>
          <w:rtl/>
        </w:rPr>
        <w:tab/>
        <w:t>החלטה בדיון לאישור התכנית    :</w:t>
      </w:r>
      <w:r>
        <w:rPr>
          <w:rFonts w:hint="cs"/>
          <w:rtl/>
        </w:rPr>
        <w:tab/>
        <w:t xml:space="preserve">          </w:t>
      </w: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cs"/>
          <w:rtl/>
        </w:rPr>
        <w:t>בדיקת תנאי סף                                :</w:t>
      </w:r>
      <w:r>
        <w:rPr>
          <w:rFonts w:hint="cs"/>
          <w:rtl/>
        </w:rPr>
        <w:tab/>
        <w:t xml:space="preserve">          </w:t>
      </w:r>
      <w:r>
        <w:rPr>
          <w:rFonts w:hint="cs"/>
          <w:rtl/>
        </w:rPr>
        <w:tab/>
        <w:t>פרסום לאישור ברשומות (117)   :</w:t>
      </w:r>
      <w:r>
        <w:rPr>
          <w:rFonts w:hint="cs"/>
          <w:rtl/>
        </w:rPr>
        <w:tab/>
        <w:t xml:space="preserve">          </w:t>
      </w: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cs"/>
          <w:rtl/>
        </w:rPr>
        <w:t>החלטה בדיון בהפקדת התכנית        :</w:t>
      </w:r>
      <w:r>
        <w:rPr>
          <w:rFonts w:hint="cs"/>
          <w:rtl/>
        </w:rPr>
        <w:tab/>
        <w:t xml:space="preserve">          </w:t>
      </w:r>
      <w:r>
        <w:rPr>
          <w:rFonts w:hint="cs"/>
          <w:rtl/>
        </w:rPr>
        <w:tab/>
        <w:t>פרסום לאישור בעיתונים            :</w:t>
      </w:r>
      <w:r>
        <w:rPr>
          <w:rFonts w:hint="cs"/>
          <w:rtl/>
        </w:rPr>
        <w:tab/>
        <w:t xml:space="preserve">          </w:t>
      </w: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cs"/>
          <w:rtl/>
        </w:rPr>
        <w:t>פרסום להפקדה ברשומות (89)         :</w:t>
      </w:r>
      <w:r>
        <w:rPr>
          <w:rFonts w:hint="cs"/>
          <w:rtl/>
        </w:rPr>
        <w:tab/>
        <w:t xml:space="preserve">          </w:t>
      </w:r>
      <w:r>
        <w:rPr>
          <w:rFonts w:hint="cs"/>
          <w:rtl/>
        </w:rPr>
        <w:tab/>
        <w:t>פרסום לדחיה ברשומות (117)    :</w:t>
      </w:r>
      <w:r>
        <w:rPr>
          <w:rFonts w:hint="cs"/>
          <w:rtl/>
        </w:rPr>
        <w:tab/>
        <w:t xml:space="preserve">          </w:t>
      </w: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cs"/>
          <w:rtl/>
        </w:rPr>
        <w:t>פרסום הפקדה בעיתונים                  :</w:t>
      </w:r>
      <w:r>
        <w:rPr>
          <w:rFonts w:hint="cs"/>
          <w:rtl/>
        </w:rPr>
        <w:tab/>
        <w:t xml:space="preserve">          </w:t>
      </w:r>
      <w:r>
        <w:rPr>
          <w:rFonts w:hint="cs"/>
          <w:rtl/>
        </w:rPr>
        <w:tab/>
        <w:t>סיום טיפול                                 :</w:t>
      </w:r>
      <w:r>
        <w:rPr>
          <w:rFonts w:hint="cs"/>
          <w:rtl/>
        </w:rPr>
        <w:tab/>
        <w:t xml:space="preserve">          </w:t>
      </w: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cs"/>
          <w:u w:val="single"/>
          <w:rtl/>
        </w:rPr>
        <w:t>מקום התוכנית :</w:t>
      </w: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cs"/>
          <w:rtl/>
        </w:rPr>
        <w:t>מחוז : מרכז, מרחב תכנון :עמק לוד, תחום שיפוט :עמק לוד, ישוב :</w:t>
      </w: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cs"/>
          <w:rtl/>
        </w:rPr>
        <w:t>מחוז : מרכז, מרחב תכנון :מצפה אפק, תחום שיפוט :בית דגן, ישוב :</w:t>
      </w: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cs"/>
          <w:u w:val="single"/>
          <w:rtl/>
        </w:rPr>
        <w:t>גושים / חלקות :</w:t>
      </w: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cs"/>
          <w:rtl/>
        </w:rPr>
        <w:t>גוש 6069 חלקי חלקות: 54 , 64 , 65 , 67 , 68 , 69 , 70 , 73 , 128</w:t>
      </w: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cs"/>
          <w:rtl/>
        </w:rPr>
        <w:t>גוש 6256 חלקי חלקות: 21 , 22 , 24 , 25 , 26 , 27 , 28 , 29 , 30 , 31 , 34 , 35 , 36 , 40 ,</w:t>
      </w: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cs"/>
          <w:rtl/>
        </w:rPr>
        <w:t>45 , 46 , 50 , 53 , 54</w:t>
      </w: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cs"/>
          <w:rtl/>
        </w:rPr>
        <w:t>גוש 6256 חלקות במלואן: 52</w:t>
      </w: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  <w:r>
        <w:rPr>
          <w:rFonts w:hint="cs"/>
          <w:u w:val="single"/>
          <w:rtl/>
        </w:rPr>
        <w:t>בעלי עניין :</w:t>
      </w: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tbl>
      <w:tblPr>
        <w:tblW w:w="1105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418"/>
        <w:gridCol w:w="1418"/>
        <w:gridCol w:w="1984"/>
        <w:gridCol w:w="1984"/>
        <w:gridCol w:w="2267"/>
      </w:tblGrid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שם חברה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תעודת זהות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שם פרטי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שם משפחה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תת סוג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סוג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חברת כביש חוצה ישראל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חברה/תאגיד ממשלתי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מגיש התכנית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רשות מקרקעי ישראל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בבעלות מדינה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בעל ענין בקרקע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איזנברג שרמן אדריכלות בע"מ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8510596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בת שבע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שרמן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עורך ראשי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עורך התכנית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הלפרין פלוס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42468215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משה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פלוס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מודד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עורך התכנית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lastRenderedPageBreak/>
              <w:t>חלו"א חברה למדידות והנדסה אזרחית בע"מ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3204526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שלמה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גלבר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יועץ תשתיות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עורך התכנית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חברת כביש חוצה ישראל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חברה ממשלתית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יזם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תופ סביבה ואקוסטיקה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50601889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אסנת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ארנון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יועץ סביבתי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עורך התכנית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נ.ו.א.ג מהנדסים יועצים בע"מ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310664479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אריק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ויינשטיין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מהנדס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עורך התכנית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ניצן ארד הנדסה בע"מ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56006737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ניצן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ארד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יועץ תחבורה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עורך התכנית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יעל בר מאור אדריכלות נוף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17546839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יעל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בר מאור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יועץ נופי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3260"/>
                <w:tab w:val="left" w:pos="5670"/>
                <w:tab w:val="left" w:pos="8505"/>
              </w:tabs>
            </w:pPr>
            <w:r>
              <w:rPr>
                <w:rFonts w:hint="cs"/>
                <w:rtl/>
              </w:rPr>
              <w:t>עורך התכנית</w:t>
            </w:r>
          </w:p>
        </w:tc>
      </w:tr>
    </w:tbl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3260"/>
          <w:tab w:val="left" w:pos="5670"/>
          <w:tab w:val="left" w:pos="8505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  <w:r>
        <w:rPr>
          <w:rFonts w:hint="cs"/>
          <w:rtl/>
        </w:rPr>
        <w:t>מטרת הדיון :</w:t>
      </w:r>
      <w:r>
        <w:rPr>
          <w:rFonts w:hint="cs"/>
          <w:rtl/>
        </w:rPr>
        <w:tab/>
        <w:t>דיון בתכנית.</w:t>
      </w: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  <w:r>
        <w:rPr>
          <w:rFonts w:hint="cs"/>
          <w:rtl/>
        </w:rPr>
        <w:br w:type="page"/>
      </w:r>
    </w:p>
    <w:p w:rsidR="00D16784" w:rsidRDefault="00D16784" w:rsidP="00D16784">
      <w:pPr>
        <w:pStyle w:val="magicstile"/>
        <w:tabs>
          <w:tab w:val="left" w:pos="709"/>
        </w:tabs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3.</w:t>
      </w:r>
      <w:r>
        <w:rPr>
          <w:rFonts w:hint="cs"/>
          <w:b/>
          <w:bCs/>
          <w:rtl/>
        </w:rPr>
        <w:tab/>
      </w:r>
      <w:r>
        <w:rPr>
          <w:rFonts w:hint="cs"/>
          <w:b/>
          <w:bCs/>
          <w:u w:val="single"/>
          <w:rtl/>
        </w:rPr>
        <w:t>תוכנית - מח/ 276 : תכנית מתאר קלנסווה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ab/>
      </w:r>
      <w:r>
        <w:rPr>
          <w:rFonts w:hint="cs"/>
          <w:u w:val="single"/>
          <w:rtl/>
        </w:rPr>
        <w:t>ישוב :</w:t>
      </w:r>
      <w:r>
        <w:rPr>
          <w:rFonts w:hint="cs"/>
          <w:rtl/>
        </w:rPr>
        <w:tab/>
        <w:t xml:space="preserve">שעת דיון : </w:t>
      </w:r>
      <w:r>
        <w:rPr>
          <w:rFonts w:hint="cs"/>
          <w:rtl/>
        </w:rPr>
        <w:tab/>
        <w:t>11:05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u w:val="single"/>
          <w:rtl/>
        </w:rPr>
      </w:pPr>
      <w:r>
        <w:rPr>
          <w:rFonts w:hint="cs"/>
          <w:u w:val="single"/>
          <w:rtl/>
        </w:rPr>
        <w:t>מוזמנים: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אריה אדר' רחמימוב ,עורך התכנית ,ליפתא רח' מי נפתוח 34 א, ירושלים, פקס:02-5378099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עמיר ריטוב ,יו"ר ו.מקומית לב השרון, תל מונד 0, 1, תל מונד, פקס:09-7967338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יוסף ג'ומעה ,מהנדס ו.מקומית טייבה, טייבה 0, 40400, טייבה, פקס:09-7993399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ג'באלי עבד אלחפיז ,מהנדס ו.מקומית מזרח השרון, רח 14 123, 42837, קלנסווה, פקס:09-8781542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צילה הדס ,מזכירות לב השרון, תל מונד, פקס:09-7962208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נדא סאלם ,ועדה מקומית לתכנון ולבניה אלטי, טייבה 0, 40400, טייבה, טלפון:050-615062, פקס:09-7993399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מזכירות הועדה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גיא קפלן ,יו"ר הועדה-מזרח השרון, טלפון:0506204468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אנגל איריס, ועדה מקומית לב השרון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מאור בכר ,מל"מ, תל אביב - יפו 0, 1, תל אביב-יפו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אריק ברמי ,יו"ר ועדה ממונה טייבה, ינוח-ג'ת, טלפון:04-9979072, פקס:04-9973335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u w:val="single"/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מטרות התכנית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1. הכנת תכנית מתאר לעיר קלנסווה, אשר תתן מענה לאוכלוסיה של כ- 25,700 תושבים בשנת היעד 2020.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2. יצירת בסיס תכנוני אורבני לקלנסוואה כך שתוכל לתפקד על בסיס סטאטוטורי מוסכם.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3. הגדרת שטחים למגורים עבור תושבי קלנסווה בהתחשב באפשרויות המימוש לטווח ארוך.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4. מתן פתרונות קרקעיים ואורבניים למערך מוסדות הציבור של הישוב, להבטחת שירותים ציבוריים ברמה גבוהה, ומציאת מענה למחסור הקיים בקרקעות לצרכי ציבור.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5. יצירה של היאררכיה במערכת הדרכים הפנימית לצורך חהסדרת התנועה וחיזוק מבנה הישוב.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6. הסדרת מערך השטחים הפתוחים של הישוב שנחל אלכסנדר מהווה את עמוד השדרה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7. חיזוק הגרעין ההיסטורי כבעל ערכי מורשת, ובעל חשיבות כלכלית אורבנית וחברתית.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8.  חיזוק הקשר בין קלנסווה והאזור באמצעות: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פיתוח מערכת הדרכים האזורית.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פיתוח השטחים הפתוחים לאורך נחל אלכסנדר ובשולי העיר.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חיזוק אזור התעסוקה במזרח הישוב לאורך דרך 5614 .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9. פתרון בעיות איכות סביבה במוקדי מפגעים- כגון אתר הפסולת.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10. פתרון בעיות של תשתיות הנדסיות וניקוז של קלנסווה.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מקום התוכנית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מחוז : מרכז, מרחב תכנון :טייבה, תחום שיפוט :, ישוב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מחוז : מרכז, מרחב תכנון :טייבה, תחום שיפוט :טייבה, ישוב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מחוז : מרכז, מרחב תכנון :לב השרון, תחום שיפוט :לב השרון, ישוב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מחוז : מרכז, מרחב תכנון :מזרח השרון, תחום שיפוט :, ישוב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גושים / חלקות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7823 חלקות במלואן: 36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7824 חלקי חלקות: 5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7824 חלקות במלואן: 1 - 2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7825 חלקי חלקות: 1 , 4 , 7 , 34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7825 חלקות במלואן: 2 - 3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7828 חלקי חלקות: 4 , 65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7828 חלקות במלואן: 1 - 3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7858 חלקות במלואן: 1 - 2 , 5 - 7 , 9 - 12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lastRenderedPageBreak/>
        <w:t>גוש 7859 חלקות במלואן: 1 - 31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7860 חלקי חלקות: 24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7860 חלקות במלואן: 1 , 7 , 20 - 23 , 25 - 29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7861 חלקות במלואן: 1 - 14 , 16 - 44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7862 חלקות במלואן: 1 - 14 , 16 - 24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7863 חלקות במלואן: 1 - 8 , 10 - 18 , 20 - 24 , 26 , 28 - 61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7864 חלקי חלקות: 34 - 36 , 43 - 44 , 52 - 53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7864 חלקות במלואן: 1 - 33 , 38 , 40 , 46 - 51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7866 חלקי חלקות: 63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7866 חלקות במלואן: 1 - 10 , 12 - 58 , 60 - 62 , 76 , 82 - 85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7867 חלקי חלקות: 15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7867 חלקות במלואן: 7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7869 חלקות במלואן: 1 - 8 , 10 - 36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7870 חלקות במלואן: 1 - 36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7871 חלקות במלואן: 4 - 6 , 9 - 22 , 29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7872 חלקות במלואן: 1 - 25 , 27 - 50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7873 חלקות במלואן: 1 - 26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7874 חלקות במלואן: 1 - 36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7875 חלקי חלקות: 15 - 16 , 45 - 46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7875 חלקות במלואן: 3 - 8 , 10 - 14 , 17 - 34 , 37 - 39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7877 חלקי חלקות: 7 , 15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7877 חלקות במלואן: 6 , 16 - 18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8157 חלקי חלקות: 23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8571 חלקי חלקות: 29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8691 חלקי חלקות: 93 , 102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8691 חלקות במלואן: 94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נתונים כמותיים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סך שטח התוכנית בדונם :  8432.3000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tbl>
      <w:tblPr>
        <w:tblW w:w="1077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6"/>
        <w:gridCol w:w="1700"/>
        <w:gridCol w:w="1701"/>
        <w:gridCol w:w="1701"/>
        <w:gridCol w:w="1701"/>
        <w:gridCol w:w="1701"/>
      </w:tblGrid>
      <w:tr w:rsidR="00D16784" w:rsidTr="00D16784">
        <w:trPr>
          <w:tblHeader/>
          <w:jc w:val="center"/>
        </w:trPr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lastRenderedPageBreak/>
              <w:t>סך מוצע בתוכנית מתארי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סך מוצע בתוכנית מפורט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(-/+) שינוי למצב המאושר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מצב מאושר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נתון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יחידות מידה</w:t>
            </w:r>
          </w:p>
        </w:tc>
      </w:tr>
      <w:tr w:rsidR="00D16784" w:rsidTr="00D16784">
        <w:trPr>
          <w:tblHeader/>
          <w:jc w:val="center"/>
        </w:trPr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90100.000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מ"ר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תעסוקה (מ"ר)</w:t>
            </w:r>
          </w:p>
        </w:tc>
      </w:tr>
      <w:tr w:rsidR="00D16784" w:rsidTr="00D16784">
        <w:trPr>
          <w:tblHeader/>
          <w:jc w:val="center"/>
        </w:trPr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297000.000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מ"ר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מבני ציבור (מ"ר)</w:t>
            </w:r>
          </w:p>
        </w:tc>
      </w:tr>
      <w:tr w:rsidR="00D16784" w:rsidTr="00D16784">
        <w:trPr>
          <w:tblHeader/>
          <w:jc w:val="center"/>
        </w:trPr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9670.000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יח"ד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מגורים (יח"ד)</w:t>
            </w:r>
          </w:p>
        </w:tc>
      </w:tr>
      <w:tr w:rsidR="00D16784" w:rsidTr="00D16784">
        <w:trPr>
          <w:tblHeader/>
          <w:jc w:val="center"/>
        </w:trPr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2292800.000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מ"ר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מגורים (מ"ר)</w:t>
            </w:r>
          </w:p>
        </w:tc>
      </w:tr>
    </w:tbl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בעלי עניין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tbl>
      <w:tblPr>
        <w:tblW w:w="1105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418"/>
        <w:gridCol w:w="1418"/>
        <w:gridCol w:w="1984"/>
        <w:gridCol w:w="1984"/>
        <w:gridCol w:w="2267"/>
      </w:tblGrid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שם חברה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תעודת זהות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שם פרטי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שם משפחה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תת סוג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סוג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מחוז מרכז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מינהל מקרקעי ישראל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מדינה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בעל קרקע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אחרים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מעורב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בעל קרקע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משרד הפנים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מדינה כללי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יזם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עריית קלנסווה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רשות מקומית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מגיש התכנית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ליפתא רח' מי נפתוח 34 א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אריה אדר'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רחמימוב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עורך התכנית</w:t>
            </w:r>
          </w:p>
        </w:tc>
      </w:tr>
    </w:tbl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  <w:r>
        <w:rPr>
          <w:rFonts w:hint="cs"/>
          <w:rtl/>
        </w:rPr>
        <w:t>מטרת הדיון :</w:t>
      </w:r>
      <w:r>
        <w:rPr>
          <w:rFonts w:hint="cs"/>
          <w:rtl/>
        </w:rPr>
        <w:tab/>
        <w:t>דיון בתכנית</w:t>
      </w: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  <w:r>
        <w:rPr>
          <w:rFonts w:hint="cs"/>
          <w:rtl/>
        </w:rPr>
        <w:t>הצגת נושא הניקוז</w:t>
      </w: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  <w:r>
        <w:rPr>
          <w:rFonts w:hint="cs"/>
          <w:rtl/>
        </w:rPr>
        <w:br w:type="page"/>
      </w:r>
    </w:p>
    <w:p w:rsidR="00D16784" w:rsidRDefault="00D16784" w:rsidP="00D16784">
      <w:pPr>
        <w:pStyle w:val="magicstile"/>
        <w:tabs>
          <w:tab w:val="left" w:pos="709"/>
        </w:tabs>
        <w:rPr>
          <w:rtl/>
        </w:rPr>
      </w:pPr>
      <w:r>
        <w:rPr>
          <w:rFonts w:hint="cs"/>
          <w:rtl/>
        </w:rPr>
        <w:lastRenderedPageBreak/>
        <w:t>4.</w:t>
      </w:r>
      <w:r>
        <w:rPr>
          <w:rFonts w:hint="cs"/>
          <w:rtl/>
        </w:rPr>
        <w:tab/>
      </w:r>
      <w:r>
        <w:rPr>
          <w:rFonts w:hint="cs"/>
          <w:u w:val="single"/>
          <w:rtl/>
        </w:rPr>
        <w:t>הפסקה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ab/>
      </w:r>
      <w:r>
        <w:rPr>
          <w:rFonts w:hint="cs"/>
          <w:u w:val="single"/>
          <w:rtl/>
        </w:rPr>
        <w:t>ישוב :</w:t>
      </w:r>
      <w:r>
        <w:rPr>
          <w:rFonts w:hint="cs"/>
          <w:rtl/>
        </w:rPr>
        <w:tab/>
        <w:t xml:space="preserve">שעת דיון : </w:t>
      </w:r>
      <w:r>
        <w:rPr>
          <w:rFonts w:hint="cs"/>
          <w:rtl/>
        </w:rPr>
        <w:tab/>
        <w:t>12:05</w:t>
      </w: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bidi w:val="0"/>
        <w:rPr>
          <w:rtl/>
        </w:rPr>
      </w:pPr>
      <w:r>
        <w:br w:type="page"/>
      </w:r>
    </w:p>
    <w:p w:rsidR="00D16784" w:rsidRDefault="00D16784" w:rsidP="00D16784">
      <w:pPr>
        <w:pStyle w:val="magicstile"/>
        <w:tabs>
          <w:tab w:val="left" w:pos="709"/>
        </w:tabs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5.</w:t>
      </w:r>
      <w:r>
        <w:rPr>
          <w:rFonts w:hint="cs"/>
          <w:b/>
          <w:bCs/>
          <w:rtl/>
        </w:rPr>
        <w:tab/>
      </w:r>
      <w:r>
        <w:rPr>
          <w:rFonts w:hint="cs"/>
          <w:b/>
          <w:bCs/>
          <w:u w:val="single"/>
          <w:rtl/>
        </w:rPr>
        <w:t>תוכנית - צש/ 4/ 22/ 31/ א : מטמנת נורדיה לפסולת יבשה ושיקום הקרקע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ab/>
      </w:r>
      <w:r>
        <w:rPr>
          <w:rFonts w:hint="cs"/>
          <w:u w:val="single"/>
          <w:rtl/>
        </w:rPr>
        <w:t>ישוב :נורדיה</w:t>
      </w:r>
      <w:r>
        <w:rPr>
          <w:rFonts w:hint="cs"/>
          <w:rtl/>
        </w:rPr>
        <w:tab/>
        <w:t xml:space="preserve">שעת דיון : </w:t>
      </w:r>
      <w:r>
        <w:rPr>
          <w:rFonts w:hint="cs"/>
          <w:rtl/>
        </w:rPr>
        <w:tab/>
        <w:t>12:35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מוזמנים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קרן קיימת לישראל ,בעל קרקע ,קק"ל ,פינת החשמונאים, דרך בגין 0, תל אביב-יפו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אורלי זיו ,רשות המים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עמיר ריטוב ,יו"ר ו.מקומית לב השרון, תל מונד 0, 1, תל מונד, פקס:09-7967338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צילה הדס ,מזכירות לב השרון, תל מונד, פקס:09-7962208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אנגל איריס, ועדה מקומית לב השרון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מאור בכר ,מל"מ, תל אביב - יפו 0, 1, תל אביב-יפו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מטרות התכנית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הטמנת פסולת יבשב והחזרת השטח לייעודו החקלאי.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מקום התוכנית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מחוז : מרכז, מרחב תכנון :לב השרון, תחום שיפוט :לב השרון, ישוב :נורדיה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גושים / חלקות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8003 חלקי חלקות: 12 , 16 , 29 , 35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בעלי עניין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tbl>
      <w:tblPr>
        <w:tblW w:w="1105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418"/>
        <w:gridCol w:w="1418"/>
        <w:gridCol w:w="1984"/>
        <w:gridCol w:w="1984"/>
        <w:gridCol w:w="2267"/>
      </w:tblGrid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שם חברה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תעודת זהות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שם פרטי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שם משפחה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תת סוג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סוג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פינת החשמונאים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קרן קיימת לישראל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בעל קרקע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מחוז מרכז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מינהל מקרקעי ישראל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מדינה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בעל קרקע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צומת בני דרור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מועצה אזורית לב השרון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פרטי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יזם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צומת בני דרור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מועצה אזורית לב השרון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פרטי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מגיש התכנית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ג.א.ש. אדריכלים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שמעון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אסבן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עורך התכנית</w:t>
            </w:r>
          </w:p>
        </w:tc>
      </w:tr>
    </w:tbl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  <w:r>
        <w:rPr>
          <w:rFonts w:hint="cs"/>
          <w:rtl/>
        </w:rPr>
        <w:t>מטרת הדיון :</w:t>
      </w:r>
      <w:r>
        <w:rPr>
          <w:rFonts w:hint="cs"/>
          <w:rtl/>
        </w:rPr>
        <w:tab/>
        <w:t>דיון בתכנית.</w:t>
      </w: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  <w:r>
        <w:rPr>
          <w:rFonts w:hint="cs"/>
          <w:rtl/>
        </w:rPr>
        <w:br w:type="page"/>
      </w:r>
    </w:p>
    <w:p w:rsidR="00D16784" w:rsidRDefault="00D16784" w:rsidP="00D16784">
      <w:pPr>
        <w:pStyle w:val="magicstile"/>
        <w:tabs>
          <w:tab w:val="left" w:pos="709"/>
        </w:tabs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6.</w:t>
      </w:r>
      <w:r>
        <w:rPr>
          <w:rFonts w:hint="cs"/>
          <w:b/>
          <w:bCs/>
          <w:rtl/>
        </w:rPr>
        <w:tab/>
      </w:r>
      <w:r>
        <w:rPr>
          <w:rFonts w:hint="cs"/>
          <w:b/>
          <w:bCs/>
          <w:u w:val="single"/>
          <w:rtl/>
        </w:rPr>
        <w:t>תוכנית - 456-0163303 : מחפורת חפץ חיים- אתר זמני להטמנת פסולת יבשה לשיקום המחפורת.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ab/>
      </w:r>
      <w:r>
        <w:rPr>
          <w:rFonts w:hint="cs"/>
          <w:u w:val="single"/>
          <w:rtl/>
        </w:rPr>
        <w:t>ישוב :חפץ חיים</w:t>
      </w:r>
      <w:r>
        <w:rPr>
          <w:rFonts w:hint="cs"/>
          <w:rtl/>
        </w:rPr>
        <w:tab/>
        <w:t xml:space="preserve">שעת דיון : </w:t>
      </w:r>
      <w:r>
        <w:rPr>
          <w:rFonts w:hint="cs"/>
          <w:rtl/>
        </w:rPr>
        <w:tab/>
        <w:t>13:20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מוזמנים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יזם ,פרטי ,נאות לירן בע"מ, הרצל 30, 75288, ראשון לציון, טלפון:03-9679474, פקס:03-9679473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יזם ,פרטי ,משק פטר בע"מ, הלסינקי 18, 62996, תל אביב-יפו, טלפון:03-6963499, פקס:03-6963834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בעל ענין בקרקע ,בעלים ,משק פטר בע"מ, הלסינקי 18, 62996, תל אביב-יפו, טלפון:03-6963499, פקס:03-6963834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בעל ענין בקרקע ,בעלים ,נאות לירן בע"מ, הרצל 30, 75288, ראשון לציון, טלפון:03-9679474, פקס:03-9679473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בעל ענין בקרקע ,בעלים ,משק הדר הדרום בע"מ, הלסינקי 18, 62996, תל אביב-יפו, טלפון:03-6963499, פקס:03-6963834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אלכסנדר סמואל גרונפלד ,בעל ענין בקרקע ,בעלים ,גרונפלד אלכסנדר סמואל, הלסינקי 18, 62996, תל אביב-יפו, טלפון:03-6963499, פקס:03-6963834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אלי אסקוזידו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יוסי וירצבורג ,מנהל מינהל לאוצרות טבע, פקס:02-5316180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שארבל שחאדה ,מפקח על המכרות, פקס:02-5316180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נורית חומסקי ,מנהלת תחום תכנון ופיתוח מחצבות וחומרי גלם, פקס:02-5316180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יהודה בללו ,פיקוח על הבניה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אתי אמר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אנה קוגן ,מהנדסת ו.מקומית שורקות, גבעת ברנר 0, 60948, גבעת ברנר, טלפון:03-5501495, פקס:08-9419017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ציון רבי ,יו"ר ו.מקומית שורקות, גבעת ברנר, פקס:08-9419017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מטרות התכנית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שיקום מחפורת קיימת באמצעות הטמנת פסולת יבשה והחזרת השטח המופר לשימוש חקלאי בגמר פעולות השיקום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מקום התוכנית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גושים / חלקות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4593 חלקי חלקות: 1 , 2 , 3 , 4 , 5 , 14 , 17 , 18 , 37 , 38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גוש 4593 חלקות במלואן: 15 , 16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בעלי עניין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tbl>
      <w:tblPr>
        <w:tblW w:w="1105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418"/>
        <w:gridCol w:w="1418"/>
        <w:gridCol w:w="1984"/>
        <w:gridCol w:w="1984"/>
        <w:gridCol w:w="2267"/>
      </w:tblGrid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שם חברה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תעודת זהות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שם פרטי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שם משפחה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תת סוג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סוג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נאות לירן בע"מ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פרטי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יזם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משק פטר בע"מ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פרטי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יזם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משק פטר בע"מ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בעלים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בעל ענין בקרקע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נאות לירן בע"מ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בעלים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בעל ענין בקרקע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משק הדר הדרום בע"מ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בעלים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בעל ענין בקרקע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א.י.ג.ל הנדסה וייעוץ 2002 בע"מ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68855469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יעקב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אברהם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עורך ראשי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עורך התכנית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אופק צילומי אויר בע"מ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ג'רוש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ג'אד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מודד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עורך התכנית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מוא"ז נחל שורק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רשות מקומית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מגיש התכנית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גרונפלד אלכסנדר סמואל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אלכסנדר סמואל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גרונפלד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בעלים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בעל ענין בקרקע</w:t>
            </w:r>
          </w:p>
        </w:tc>
      </w:tr>
    </w:tbl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  <w:r>
        <w:rPr>
          <w:rFonts w:hint="cs"/>
          <w:rtl/>
        </w:rPr>
        <w:t>מטרת הדיון :</w:t>
      </w:r>
      <w:r>
        <w:rPr>
          <w:rFonts w:hint="cs"/>
          <w:rtl/>
        </w:rPr>
        <w:tab/>
        <w:t>דיון בהפקדה</w:t>
      </w: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  <w:r>
        <w:rPr>
          <w:rFonts w:hint="cs"/>
          <w:rtl/>
        </w:rPr>
        <w:br w:type="page"/>
      </w:r>
    </w:p>
    <w:p w:rsidR="00D16784" w:rsidRDefault="00D16784" w:rsidP="00D16784">
      <w:pPr>
        <w:pStyle w:val="magicstile"/>
        <w:tabs>
          <w:tab w:val="left" w:pos="709"/>
        </w:tabs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7.</w:t>
      </w:r>
      <w:r>
        <w:rPr>
          <w:rFonts w:hint="cs"/>
          <w:b/>
          <w:bCs/>
          <w:rtl/>
        </w:rPr>
        <w:tab/>
      </w:r>
      <w:r>
        <w:rPr>
          <w:rFonts w:hint="cs"/>
          <w:b/>
          <w:bCs/>
          <w:u w:val="single"/>
          <w:rtl/>
        </w:rPr>
        <w:t>בקשה - דרכ/ ש/ 84 : מסילת משה דיין-ראשונים ב- 431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ab/>
      </w:r>
      <w:r>
        <w:rPr>
          <w:rFonts w:hint="cs"/>
          <w:u w:val="single"/>
          <w:rtl/>
        </w:rPr>
        <w:t>ישוב :</w:t>
      </w:r>
      <w:r>
        <w:rPr>
          <w:rFonts w:hint="cs"/>
          <w:rtl/>
        </w:rPr>
        <w:tab/>
        <w:t xml:space="preserve">שעת דיון : </w:t>
      </w:r>
      <w:r>
        <w:rPr>
          <w:rFonts w:hint="cs"/>
          <w:rtl/>
        </w:rPr>
        <w:tab/>
        <w:t>14:05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מוזמנים: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תמי גנון ,מתאמת סטטוטורית -רכבת ישראל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ויסאם מנסור ,רכבת ישראל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וייס משה ,רכבת ישראל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סיני ברקוביץ ,עמק איילון ניהול פרוייקטים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ערן ליברמן ,ד.א.ל פתוח והנדסה בע"מ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אלי ויס, פקס:03-6366440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מרינה בזל, פקס:02-6781351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נעמה מגורי ,הגנת הסביבה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ארטור קלנאיב ,הגנת הסביבה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פלד טופז ,משרד התחבורה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חיים לשם ,ראשון לציון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גיטה ורדי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אבישג מאור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מיכל לשם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שירה גליקמן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אלי יהלום ,מהנדס העיר ראשון לציון, הכרמל 20, 75264, ראשון לציון, פקס:03-9547573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ורד סולומון ממן ,אדריכלית העיר ראשל"צ, הכרמל 20, 75264, ראשון לציון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מקום התוכנית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מחוז : מרכז, מרחב תכנון :ראשון לציון, תחום שיפוט :, ישוב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u w:val="single"/>
          <w:rtl/>
        </w:rPr>
        <w:t>בעלי עניין 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tbl>
      <w:tblPr>
        <w:tblW w:w="1105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418"/>
        <w:gridCol w:w="1418"/>
        <w:gridCol w:w="1984"/>
        <w:gridCol w:w="1984"/>
        <w:gridCol w:w="2267"/>
      </w:tblGrid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שם חברה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תעודת זהות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שם פרטי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שם משפחה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תת סוג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סוג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רכבת ישראל בע"מ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פרטי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יזם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מדינת ישראל ואח'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מדינה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בעל קרקע</w:t>
            </w:r>
          </w:p>
        </w:tc>
      </w:tr>
      <w:tr w:rsidR="00D16784" w:rsidTr="00D16784">
        <w:trPr>
          <w:tblHeader/>
          <w:jc w:val="center"/>
        </w:trPr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ד,א,ל הנדסה בע"מ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:rsidR="00D16784" w:rsidRDefault="00D16784">
            <w:pPr>
              <w:pStyle w:val="magicstile"/>
              <w:tabs>
                <w:tab w:val="left" w:pos="709"/>
                <w:tab w:val="left" w:pos="7655"/>
                <w:tab w:val="left" w:pos="8789"/>
              </w:tabs>
            </w:pPr>
            <w:r>
              <w:rPr>
                <w:rFonts w:hint="cs"/>
                <w:rtl/>
              </w:rPr>
              <w:t>עורך הבקשה</w:t>
            </w:r>
          </w:p>
        </w:tc>
      </w:tr>
    </w:tbl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  <w:r>
        <w:rPr>
          <w:rFonts w:hint="cs"/>
          <w:rtl/>
        </w:rPr>
        <w:t>מטרת הדיון :</w:t>
      </w:r>
      <w:r>
        <w:rPr>
          <w:rFonts w:hint="cs"/>
          <w:rtl/>
        </w:rPr>
        <w:tab/>
        <w:t>דיון בבקשה - דיון בהנחיות לתסקיר</w:t>
      </w: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  <w:r>
        <w:rPr>
          <w:rFonts w:hint="cs"/>
          <w:rtl/>
        </w:rPr>
        <w:br w:type="page"/>
      </w:r>
    </w:p>
    <w:p w:rsidR="00D16784" w:rsidRDefault="00D16784" w:rsidP="00D16784">
      <w:pPr>
        <w:pStyle w:val="magicstile"/>
        <w:tabs>
          <w:tab w:val="left" w:pos="709"/>
        </w:tabs>
        <w:rPr>
          <w:b/>
          <w:bCs/>
          <w:rtl/>
        </w:rPr>
      </w:pPr>
      <w:r>
        <w:rPr>
          <w:rFonts w:hint="cs"/>
          <w:b/>
          <w:bCs/>
          <w:rtl/>
        </w:rPr>
        <w:lastRenderedPageBreak/>
        <w:t>8.</w:t>
      </w:r>
      <w:r>
        <w:rPr>
          <w:rFonts w:hint="cs"/>
          <w:b/>
          <w:bCs/>
          <w:rtl/>
        </w:rPr>
        <w:tab/>
      </w:r>
      <w:r>
        <w:rPr>
          <w:rFonts w:hint="cs"/>
          <w:b/>
          <w:bCs/>
          <w:u w:val="single"/>
          <w:rtl/>
        </w:rPr>
        <w:t>נושא כללי: הודעה בדבר צווי הריסה מנהליים לפי סעיף 238 א (י) לחוק התו"ב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ab/>
      </w:r>
      <w:r>
        <w:rPr>
          <w:rFonts w:hint="cs"/>
          <w:u w:val="single"/>
          <w:rtl/>
        </w:rPr>
        <w:t>ישוב :</w:t>
      </w:r>
      <w:r>
        <w:rPr>
          <w:rFonts w:hint="cs"/>
          <w:rtl/>
        </w:rPr>
        <w:tab/>
        <w:t xml:space="preserve">שעת דיון : </w:t>
      </w:r>
      <w:r>
        <w:rPr>
          <w:rFonts w:hint="cs"/>
          <w:rtl/>
        </w:rPr>
        <w:tab/>
        <w:t>15:05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מוזמנים: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גילי מנצור ,פיקוח על הבניה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  <w:r>
        <w:rPr>
          <w:rFonts w:hint="cs"/>
          <w:rtl/>
        </w:rPr>
        <w:t>אתי אמר</w:t>
      </w: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709"/>
          <w:tab w:val="left" w:pos="7655"/>
          <w:tab w:val="left" w:pos="8789"/>
        </w:tabs>
        <w:rPr>
          <w:rtl/>
        </w:rPr>
      </w:pPr>
    </w:p>
    <w:p w:rsidR="00D16784" w:rsidRDefault="00D16784" w:rsidP="00D16784">
      <w:pPr>
        <w:pStyle w:val="magicstile"/>
        <w:tabs>
          <w:tab w:val="left" w:pos="1701"/>
        </w:tabs>
        <w:rPr>
          <w:rtl/>
        </w:rPr>
      </w:pPr>
      <w:r>
        <w:rPr>
          <w:rFonts w:hint="cs"/>
          <w:rtl/>
        </w:rPr>
        <w:t>מטרת הדיון :</w:t>
      </w:r>
      <w:r>
        <w:rPr>
          <w:rFonts w:hint="cs"/>
          <w:rtl/>
        </w:rPr>
        <w:tab/>
        <w:t>דיון בנושא</w:t>
      </w:r>
    </w:p>
    <w:p w:rsidR="00431B5B" w:rsidRPr="00D16784" w:rsidRDefault="00431B5B" w:rsidP="00D16784"/>
    <w:sectPr w:rsidR="00431B5B" w:rsidRPr="00D16784">
      <w:headerReference w:type="default" r:id="rId8"/>
      <w:footerReference w:type="even" r:id="rId9"/>
      <w:footerReference w:type="default" r:id="rId10"/>
      <w:pgSz w:w="11906" w:h="16838"/>
      <w:pgMar w:top="1440" w:right="567" w:bottom="1440" w:left="567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A5A8C" w:rsidRDefault="00BA5A8C">
      <w:r>
        <w:separator/>
      </w:r>
    </w:p>
  </w:endnote>
  <w:endnote w:type="continuationSeparator" w:id="0">
    <w:p w:rsidR="00BA5A8C" w:rsidRDefault="00BA5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5A8C" w:rsidRDefault="00BA5A8C" w:rsidP="00C93CA8">
    <w:pPr>
      <w:pStyle w:val="a4"/>
      <w:framePr w:wrap="around" w:vAnchor="text" w:hAnchor="text" w:xAlign="center" w:y="1"/>
      <w:rPr>
        <w:rStyle w:val="a5"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end"/>
    </w:r>
  </w:p>
  <w:p w:rsidR="00BA5A8C" w:rsidRDefault="00BA5A8C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5A8C" w:rsidRDefault="00BA5A8C" w:rsidP="00C93CA8">
    <w:pPr>
      <w:pStyle w:val="a4"/>
      <w:framePr w:wrap="around" w:vAnchor="text" w:hAnchor="text" w:xAlign="center" w:y="1"/>
      <w:rPr>
        <w:rStyle w:val="a5"/>
      </w:rPr>
    </w:pPr>
    <w:r>
      <w:rPr>
        <w:rStyle w:val="a5"/>
        <w:rtl/>
      </w:rPr>
      <w:fldChar w:fldCharType="begin"/>
    </w:r>
    <w:r>
      <w:rPr>
        <w:rStyle w:val="a5"/>
      </w:rPr>
      <w:instrText xml:space="preserve">PAGE  </w:instrText>
    </w:r>
    <w:r>
      <w:rPr>
        <w:rStyle w:val="a5"/>
        <w:rtl/>
      </w:rPr>
      <w:fldChar w:fldCharType="separate"/>
    </w:r>
    <w:r w:rsidR="008506B8">
      <w:rPr>
        <w:rStyle w:val="a5"/>
        <w:noProof/>
        <w:rtl/>
      </w:rPr>
      <w:t>2</w:t>
    </w:r>
    <w:r>
      <w:rPr>
        <w:rStyle w:val="a5"/>
        <w:rtl/>
      </w:rPr>
      <w:fldChar w:fldCharType="end"/>
    </w:r>
  </w:p>
  <w:p w:rsidR="00BA5A8C" w:rsidRDefault="00BA5A8C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A5A8C" w:rsidRDefault="00BA5A8C">
      <w:r>
        <w:separator/>
      </w:r>
    </w:p>
  </w:footnote>
  <w:footnote w:type="continuationSeparator" w:id="0">
    <w:p w:rsidR="00BA5A8C" w:rsidRDefault="00BA5A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5A8C" w:rsidRDefault="00BA5A8C">
    <w:pPr>
      <w:pStyle w:val="a3"/>
      <w:tabs>
        <w:tab w:val="left" w:pos="8612"/>
        <w:tab w:val="left" w:pos="9512"/>
      </w:tabs>
      <w:rPr>
        <w:rStyle w:val="a5"/>
        <w:rtl/>
      </w:rPr>
    </w:pPr>
    <w:r>
      <w:rPr>
        <w:rtl/>
      </w:rPr>
      <w:tab/>
    </w:r>
    <w:r>
      <w:rPr>
        <w:rFonts w:hint="cs"/>
        <w:rtl/>
      </w:rPr>
      <w:tab/>
    </w:r>
    <w:r>
      <w:rPr>
        <w:rFonts w:hint="cs"/>
        <w:rtl/>
      </w:rPr>
      <w:tab/>
      <w:t>עמוד:</w:t>
    </w:r>
    <w:r>
      <w:rPr>
        <w:rFonts w:hint="cs"/>
        <w:rtl/>
      </w:rPr>
      <w:tab/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8506B8">
      <w:rPr>
        <w:rStyle w:val="a5"/>
        <w:noProof/>
        <w:rtl/>
      </w:rPr>
      <w:t>2</w:t>
    </w:r>
    <w:r>
      <w:rPr>
        <w:rStyle w:val="a5"/>
      </w:rPr>
      <w:fldChar w:fldCharType="end"/>
    </w:r>
  </w:p>
  <w:p w:rsidR="00BA5A8C" w:rsidRDefault="00BA5A8C" w:rsidP="00904926">
    <w:pPr>
      <w:pStyle w:val="a3"/>
      <w:tabs>
        <w:tab w:val="left" w:pos="8612"/>
        <w:tab w:val="left" w:pos="9512"/>
      </w:tabs>
      <w:rPr>
        <w:rStyle w:val="a5"/>
        <w:rtl/>
      </w:rPr>
    </w:pPr>
    <w:r>
      <w:rPr>
        <w:rStyle w:val="a5"/>
        <w:rtl/>
      </w:rPr>
      <w:tab/>
      <w:t xml:space="preserve">סדר יום ישיבה מספר : 2015013 תאריך הישיבה : </w:t>
    </w:r>
    <w:r>
      <w:rPr>
        <w:rStyle w:val="a5"/>
        <w:rFonts w:hint="cs"/>
        <w:rtl/>
      </w:rPr>
      <w:t>03/08/2015</w:t>
    </w:r>
    <w:r>
      <w:rPr>
        <w:rStyle w:val="a5"/>
        <w:rFonts w:hint="cs"/>
        <w:rtl/>
      </w:rPr>
      <w:tab/>
    </w:r>
    <w:r>
      <w:rPr>
        <w:rStyle w:val="a5"/>
        <w:rFonts w:hint="cs"/>
        <w:rtl/>
      </w:rPr>
      <w:tab/>
      <w:t>תאריך:</w:t>
    </w:r>
    <w:r>
      <w:rPr>
        <w:rStyle w:val="a5"/>
        <w:rFonts w:hint="cs"/>
        <w:rtl/>
      </w:rPr>
      <w:tab/>
    </w:r>
    <w:r>
      <w:rPr>
        <w:rStyle w:val="a5"/>
        <w:rtl/>
      </w:rPr>
      <w:fldChar w:fldCharType="begin"/>
    </w:r>
    <w:r>
      <w:rPr>
        <w:rStyle w:val="a5"/>
        <w:rtl/>
      </w:rPr>
      <w:instrText xml:space="preserve"> </w:instrText>
    </w:r>
    <w:r>
      <w:rPr>
        <w:rStyle w:val="a5"/>
      </w:rPr>
      <w:instrText>DATE</w:instrText>
    </w:r>
    <w:r>
      <w:rPr>
        <w:rStyle w:val="a5"/>
        <w:rtl/>
      </w:rPr>
      <w:instrText xml:space="preserve"> \@ "</w:instrText>
    </w:r>
    <w:r>
      <w:rPr>
        <w:rStyle w:val="a5"/>
      </w:rPr>
      <w:instrText>dd/MM/yyyy</w:instrText>
    </w:r>
    <w:r>
      <w:rPr>
        <w:rStyle w:val="a5"/>
        <w:rtl/>
      </w:rPr>
      <w:instrText xml:space="preserve">" </w:instrText>
    </w:r>
    <w:r>
      <w:rPr>
        <w:rStyle w:val="a5"/>
        <w:rtl/>
      </w:rPr>
      <w:fldChar w:fldCharType="separate"/>
    </w:r>
    <w:r>
      <w:rPr>
        <w:rStyle w:val="a5"/>
        <w:noProof/>
        <w:rtl/>
      </w:rPr>
      <w:t>‏02/08/2015</w:t>
    </w:r>
    <w:r>
      <w:rPr>
        <w:rStyle w:val="a5"/>
        <w:rtl/>
      </w:rPr>
      <w:fldChar w:fldCharType="end"/>
    </w:r>
  </w:p>
  <w:p w:rsidR="00BA5A8C" w:rsidRDefault="00BA5A8C">
    <w:pPr>
      <w:pStyle w:val="a3"/>
      <w:tabs>
        <w:tab w:val="left" w:pos="8612"/>
        <w:tab w:val="left" w:pos="9512"/>
      </w:tabs>
    </w:pPr>
    <w:r>
      <w:rPr>
        <w:rtl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266C"/>
    <w:rsid w:val="000839EC"/>
    <w:rsid w:val="001A6AF9"/>
    <w:rsid w:val="002336B3"/>
    <w:rsid w:val="00431B5B"/>
    <w:rsid w:val="0080266C"/>
    <w:rsid w:val="008506B8"/>
    <w:rsid w:val="00904926"/>
    <w:rsid w:val="00AC0F41"/>
    <w:rsid w:val="00BA5A8C"/>
    <w:rsid w:val="00C82A53"/>
    <w:rsid w:val="00C93CA8"/>
    <w:rsid w:val="00D16784"/>
    <w:rsid w:val="00E710B0"/>
    <w:rsid w:val="00FB6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784"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gicstile">
    <w:name w:val="magic_stile"/>
    <w:basedOn w:val="a"/>
    <w:rPr>
      <w:rFonts w:cs="David"/>
    </w:rPr>
  </w:style>
  <w:style w:type="paragraph" w:customStyle="1" w:styleId="magic1">
    <w:name w:val="magic1"/>
    <w:basedOn w:val="magicstile"/>
    <w:pPr>
      <w:jc w:val="center"/>
    </w:pPr>
    <w:rPr>
      <w:bCs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customStyle="1" w:styleId="magic2">
    <w:name w:val="magic2"/>
    <w:basedOn w:val="magic1"/>
    <w:rPr>
      <w:szCs w:val="32"/>
    </w:rPr>
  </w:style>
  <w:style w:type="paragraph" w:customStyle="1" w:styleId="magicbig">
    <w:name w:val="magic_big"/>
    <w:basedOn w:val="magic2"/>
    <w:rPr>
      <w:szCs w:val="72"/>
    </w:rPr>
  </w:style>
  <w:style w:type="paragraph" w:styleId="a6">
    <w:name w:val="Balloon Text"/>
    <w:basedOn w:val="a"/>
    <w:link w:val="a7"/>
    <w:uiPriority w:val="99"/>
    <w:semiHidden/>
    <w:unhideWhenUsed/>
    <w:rsid w:val="0080266C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80266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semiHidden/>
    <w:unhideWhenUsed/>
    <w:rsid w:val="00D1678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6784"/>
    <w:pPr>
      <w:bidi/>
    </w:pPr>
    <w:rPr>
      <w:sz w:val="24"/>
      <w:szCs w:val="24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agicstile">
    <w:name w:val="magic_stile"/>
    <w:basedOn w:val="a"/>
    <w:rPr>
      <w:rFonts w:cs="David"/>
    </w:rPr>
  </w:style>
  <w:style w:type="paragraph" w:customStyle="1" w:styleId="magic1">
    <w:name w:val="magic1"/>
    <w:basedOn w:val="magicstile"/>
    <w:pPr>
      <w:jc w:val="center"/>
    </w:pPr>
    <w:rPr>
      <w:bCs/>
      <w:szCs w:val="36"/>
    </w:rPr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customStyle="1" w:styleId="magic2">
    <w:name w:val="magic2"/>
    <w:basedOn w:val="magic1"/>
    <w:rPr>
      <w:szCs w:val="32"/>
    </w:rPr>
  </w:style>
  <w:style w:type="paragraph" w:customStyle="1" w:styleId="magicbig">
    <w:name w:val="magic_big"/>
    <w:basedOn w:val="magic2"/>
    <w:rPr>
      <w:szCs w:val="72"/>
    </w:rPr>
  </w:style>
  <w:style w:type="paragraph" w:styleId="a6">
    <w:name w:val="Balloon Text"/>
    <w:basedOn w:val="a"/>
    <w:link w:val="a7"/>
    <w:uiPriority w:val="99"/>
    <w:semiHidden/>
    <w:unhideWhenUsed/>
    <w:rsid w:val="0080266C"/>
    <w:rPr>
      <w:rFonts w:ascii="Tahoma" w:hAnsi="Tahoma" w:cs="Tahoma"/>
      <w:sz w:val="16"/>
      <w:szCs w:val="16"/>
    </w:rPr>
  </w:style>
  <w:style w:type="character" w:customStyle="1" w:styleId="a7">
    <w:name w:val="טקסט בלונים תו"/>
    <w:basedOn w:val="a0"/>
    <w:link w:val="a6"/>
    <w:uiPriority w:val="99"/>
    <w:semiHidden/>
    <w:rsid w:val="0080266C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semiHidden/>
    <w:unhideWhenUsed/>
    <w:rsid w:val="00D167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18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mavat.moin.gov.il/MavatPS/Forms/SV7.aspx?tid=71&amp;did=4&amp;fid=10&amp;cid=400&amp;aid=1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r:\seder_yom_meforat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seder_yom_meforat</Template>
  <TotalTime>14</TotalTime>
  <Pages>14</Pages>
  <Words>2519</Words>
  <Characters>12309</Characters>
  <Application>Microsoft Office Word</Application>
  <DocSecurity>0</DocSecurity>
  <Lines>102</Lines>
  <Paragraphs>29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בעקבות אישור חשב ומנכ"ל המשרד, ברצוננו להודיעכם כי רשימת הפרוייקט/ים המפורטת להלן, תואמת לטופס המקורי של אישור ההתחייבות לפרוי</vt:lpstr>
      <vt:lpstr>בעקבות אישור חשב ומנכ"ל המשרד, ברצוננו להודיעכם כי רשימת הפרוייקט/ים המפורטת להלן, תואמת לטופס המקורי של אישור ההתחייבות לפרוי</vt:lpstr>
    </vt:vector>
  </TitlesOfParts>
  <Company>pnim</Company>
  <LinksUpToDate>false</LinksUpToDate>
  <CharactersWithSpaces>14799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בעקבות אישור חשב ומנכ"ל המשרד, ברצוננו להודיעכם כי רשימת הפרוייקט/ים המפורטת להלן, תואמת לטופס המקורי של אישור ההתחייבות לפרוי</dc:title>
  <dc:creator>תלמיד 3</dc:creator>
  <cp:lastModifiedBy>תלמיד 3</cp:lastModifiedBy>
  <cp:revision>10</cp:revision>
  <cp:lastPrinted>2015-08-02T11:47:00Z</cp:lastPrinted>
  <dcterms:created xsi:type="dcterms:W3CDTF">2015-07-16T09:27:00Z</dcterms:created>
  <dcterms:modified xsi:type="dcterms:W3CDTF">2015-08-02T11:52:00Z</dcterms:modified>
</cp:coreProperties>
</file>