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1546" w:rsidRPr="008A2402" w:rsidRDefault="008A2402" w:rsidP="00B76DAD">
      <w:pPr>
        <w:pStyle w:val="a8"/>
        <w:jc w:val="center"/>
        <w:rPr>
          <w:rFonts w:ascii="Arial" w:hAnsi="Arial" w:cs="Arial"/>
          <w:sz w:val="22"/>
          <w:szCs w:val="22"/>
          <w:rtl/>
        </w:rPr>
      </w:pPr>
      <w:r w:rsidRPr="008A2402">
        <w:rPr>
          <w:rFonts w:ascii="Arial" w:hAnsi="Arial" w:cs="Arial"/>
          <w:sz w:val="22"/>
          <w:szCs w:val="22"/>
          <w:rtl/>
        </w:rPr>
        <w:t xml:space="preserve">חוק התכנון ובניה, </w:t>
      </w:r>
      <w:proofErr w:type="spellStart"/>
      <w:r w:rsidRPr="008A2402">
        <w:rPr>
          <w:rFonts w:ascii="Arial" w:hAnsi="Arial" w:cs="Arial"/>
          <w:sz w:val="22"/>
          <w:szCs w:val="22"/>
          <w:rtl/>
        </w:rPr>
        <w:t>התשכ"ה</w:t>
      </w:r>
      <w:proofErr w:type="spellEnd"/>
      <w:r w:rsidRPr="008A2402">
        <w:rPr>
          <w:rFonts w:ascii="Arial" w:hAnsi="Arial" w:cs="Arial"/>
          <w:sz w:val="22"/>
          <w:szCs w:val="22"/>
          <w:rtl/>
        </w:rPr>
        <w:t xml:space="preserve"> - </w:t>
      </w:r>
      <w:r w:rsidRPr="008A2402">
        <w:rPr>
          <w:rFonts w:ascii="Arial" w:hAnsi="Arial" w:cs="Arial"/>
          <w:sz w:val="22"/>
          <w:szCs w:val="22"/>
        </w:rPr>
        <w:t>1965</w:t>
      </w:r>
    </w:p>
    <w:p w:rsidR="006F1546" w:rsidRPr="008A2402" w:rsidRDefault="008A2402" w:rsidP="00B76DAD">
      <w:pPr>
        <w:pStyle w:val="a8"/>
        <w:jc w:val="center"/>
        <w:rPr>
          <w:rFonts w:ascii="Arial" w:hAnsi="Arial" w:cs="Arial"/>
          <w:sz w:val="22"/>
          <w:szCs w:val="22"/>
          <w:rtl/>
        </w:rPr>
      </w:pPr>
      <w:r w:rsidRPr="008A2402">
        <w:rPr>
          <w:rFonts w:ascii="Arial" w:hAnsi="Arial" w:cs="Arial" w:hint="cs"/>
          <w:sz w:val="22"/>
          <w:szCs w:val="22"/>
          <w:rtl/>
        </w:rPr>
        <w:t xml:space="preserve">מחוז: </w:t>
      </w:r>
      <w:bookmarkStart w:id="0" w:name="bkM_Mahoz1"/>
      <w:bookmarkEnd w:id="0"/>
      <w:r w:rsidRPr="008A2402">
        <w:rPr>
          <w:rFonts w:ascii="Arial" w:hAnsi="Arial" w:cs="Arial" w:hint="cs"/>
          <w:sz w:val="22"/>
          <w:szCs w:val="22"/>
          <w:rtl/>
        </w:rPr>
        <w:t xml:space="preserve">מרכז, </w:t>
      </w:r>
      <w:r w:rsidRPr="008A2402">
        <w:rPr>
          <w:rFonts w:ascii="Arial" w:hAnsi="Arial" w:cs="Arial"/>
          <w:sz w:val="22"/>
          <w:szCs w:val="22"/>
          <w:rtl/>
        </w:rPr>
        <w:t>מרחב תכנון מקומי</w:t>
      </w:r>
      <w:r w:rsidR="006026FA" w:rsidRPr="008A2402">
        <w:rPr>
          <w:rFonts w:ascii="Arial" w:hAnsi="Arial" w:cs="Arial"/>
          <w:sz w:val="22"/>
          <w:szCs w:val="22"/>
          <w:rtl/>
        </w:rPr>
        <w:t>:</w:t>
      </w:r>
      <w:bookmarkStart w:id="1" w:name="bkM_MerchavTichnoon"/>
      <w:bookmarkEnd w:id="1"/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8A2402">
        <w:rPr>
          <w:rFonts w:ascii="Arial" w:hAnsi="Arial" w:cs="Arial" w:hint="cs"/>
          <w:sz w:val="22"/>
          <w:szCs w:val="22"/>
          <w:rtl/>
        </w:rPr>
        <w:t xml:space="preserve">מצפה </w:t>
      </w:r>
      <w:proofErr w:type="spellStart"/>
      <w:r w:rsidRPr="008A2402">
        <w:rPr>
          <w:rFonts w:ascii="Arial" w:hAnsi="Arial" w:cs="Arial" w:hint="cs"/>
          <w:sz w:val="22"/>
          <w:szCs w:val="22"/>
          <w:rtl/>
        </w:rPr>
        <w:t>אפק</w:t>
      </w:r>
      <w:proofErr w:type="spellEnd"/>
      <w:r w:rsidRPr="008A2402">
        <w:rPr>
          <w:rFonts w:ascii="Arial" w:hAnsi="Arial" w:cs="Arial" w:hint="cs"/>
          <w:sz w:val="22"/>
          <w:szCs w:val="22"/>
          <w:rtl/>
        </w:rPr>
        <w:t>, ראשון לציון, שדות דן</w:t>
      </w:r>
    </w:p>
    <w:p w:rsidR="00165C82" w:rsidRPr="008A2402" w:rsidRDefault="00165C82" w:rsidP="00B76DAD">
      <w:pPr>
        <w:pStyle w:val="a8"/>
        <w:jc w:val="center"/>
        <w:rPr>
          <w:rFonts w:ascii="Arial" w:hAnsi="Arial" w:cs="Arial"/>
          <w:sz w:val="22"/>
          <w:szCs w:val="22"/>
          <w:rtl/>
        </w:rPr>
      </w:pPr>
    </w:p>
    <w:p w:rsidR="006F1546" w:rsidRPr="008A2402" w:rsidRDefault="008A2402" w:rsidP="00B61697">
      <w:pPr>
        <w:pStyle w:val="a8"/>
        <w:jc w:val="center"/>
        <w:rPr>
          <w:rFonts w:ascii="Arial" w:hAnsi="Arial" w:cs="Arial"/>
          <w:b/>
          <w:bCs/>
          <w:color w:val="003300"/>
          <w:sz w:val="22"/>
          <w:szCs w:val="22"/>
          <w:rtl/>
        </w:rPr>
      </w:pPr>
      <w:bookmarkStart w:id="2" w:name="bkM_Nusach_start"/>
      <w:bookmarkEnd w:id="2"/>
      <w:r w:rsidRPr="008A2402">
        <w:rPr>
          <w:rFonts w:ascii="Arial" w:hAnsi="Arial" w:cs="Arial"/>
          <w:b/>
          <w:bCs/>
          <w:color w:val="003300"/>
          <w:sz w:val="22"/>
          <w:szCs w:val="22"/>
          <w:rtl/>
        </w:rPr>
        <w:t xml:space="preserve">הודעה בדבר </w:t>
      </w:r>
      <w:r w:rsidR="004A0E87" w:rsidRPr="008A2402">
        <w:rPr>
          <w:rFonts w:ascii="Arial" w:hAnsi="Arial" w:cs="Arial" w:hint="cs"/>
          <w:b/>
          <w:bCs/>
          <w:color w:val="003300"/>
          <w:sz w:val="22"/>
          <w:szCs w:val="22"/>
          <w:rtl/>
        </w:rPr>
        <w:t>אישור</w:t>
      </w:r>
      <w:r w:rsidRPr="008A2402">
        <w:rPr>
          <w:rFonts w:ascii="Arial" w:hAnsi="Arial" w:cs="Arial"/>
          <w:b/>
          <w:bCs/>
          <w:color w:val="003300"/>
          <w:sz w:val="22"/>
          <w:szCs w:val="22"/>
          <w:rtl/>
        </w:rPr>
        <w:t xml:space="preserve"> </w:t>
      </w:r>
      <w:bookmarkStart w:id="3" w:name="bkM_SugTochnit"/>
      <w:bookmarkEnd w:id="3"/>
      <w:r w:rsidRPr="008A2402">
        <w:rPr>
          <w:rFonts w:ascii="Arial" w:hAnsi="Arial" w:cs="Arial"/>
          <w:b/>
          <w:bCs/>
          <w:color w:val="003300"/>
          <w:sz w:val="22"/>
          <w:szCs w:val="22"/>
          <w:rtl/>
        </w:rPr>
        <w:t>תכנית מתאר מקומית מס</w:t>
      </w:r>
      <w:r w:rsidR="00B61697" w:rsidRPr="008A2402">
        <w:rPr>
          <w:rFonts w:ascii="Arial" w:hAnsi="Arial" w:cs="Arial" w:hint="cs"/>
          <w:b/>
          <w:bCs/>
          <w:color w:val="003300"/>
          <w:sz w:val="22"/>
          <w:szCs w:val="22"/>
          <w:rtl/>
        </w:rPr>
        <w:t>'</w:t>
      </w:r>
      <w:r w:rsidRPr="008A2402">
        <w:rPr>
          <w:rFonts w:ascii="Arial" w:hAnsi="Arial" w:cs="Arial"/>
          <w:b/>
          <w:bCs/>
          <w:color w:val="003300"/>
          <w:sz w:val="22"/>
          <w:szCs w:val="22"/>
          <w:rtl/>
        </w:rPr>
        <w:t>:</w:t>
      </w:r>
      <w:bookmarkStart w:id="4" w:name="bkM_pl_number"/>
      <w:bookmarkEnd w:id="4"/>
      <w:r w:rsidRPr="008A2402">
        <w:rPr>
          <w:rFonts w:ascii="Arial" w:hAnsi="Arial" w:cs="Arial" w:hint="cs"/>
          <w:b/>
          <w:bCs/>
          <w:color w:val="003300"/>
          <w:sz w:val="22"/>
          <w:szCs w:val="22"/>
          <w:rtl/>
        </w:rPr>
        <w:t>455-0812289</w:t>
      </w:r>
    </w:p>
    <w:p w:rsidR="00F4270F" w:rsidRPr="008A2402" w:rsidRDefault="008A2402" w:rsidP="00B76DAD">
      <w:pPr>
        <w:pStyle w:val="a8"/>
        <w:pBdr>
          <w:bottom w:val="single" w:sz="4" w:space="1" w:color="auto"/>
        </w:pBdr>
        <w:jc w:val="center"/>
        <w:rPr>
          <w:rFonts w:ascii="Arial" w:hAnsi="Arial" w:cs="Arial"/>
          <w:b/>
          <w:bCs/>
          <w:color w:val="003300"/>
          <w:sz w:val="22"/>
          <w:szCs w:val="22"/>
          <w:rtl/>
        </w:rPr>
      </w:pPr>
      <w:r w:rsidRPr="008A2402">
        <w:rPr>
          <w:rFonts w:ascii="Arial" w:hAnsi="Arial" w:cs="Arial" w:hint="cs"/>
          <w:b/>
          <w:bCs/>
          <w:color w:val="003300"/>
          <w:sz w:val="22"/>
          <w:szCs w:val="22"/>
          <w:rtl/>
        </w:rPr>
        <w:t xml:space="preserve">שם </w:t>
      </w:r>
      <w:proofErr w:type="spellStart"/>
      <w:r w:rsidRPr="008A2402">
        <w:rPr>
          <w:rFonts w:ascii="Arial" w:hAnsi="Arial" w:cs="Arial" w:hint="cs"/>
          <w:b/>
          <w:bCs/>
          <w:color w:val="003300"/>
          <w:sz w:val="22"/>
          <w:szCs w:val="22"/>
          <w:rtl/>
        </w:rPr>
        <w:t>התכנית:</w:t>
      </w:r>
      <w:bookmarkStart w:id="5" w:name="bkM_pl_Name"/>
      <w:bookmarkEnd w:id="5"/>
      <w:r w:rsidRPr="008A2402">
        <w:rPr>
          <w:rFonts w:ascii="Arial" w:hAnsi="Arial" w:cs="Arial" w:hint="cs"/>
          <w:b/>
          <w:bCs/>
          <w:color w:val="003300"/>
          <w:sz w:val="22"/>
          <w:szCs w:val="22"/>
          <w:rtl/>
        </w:rPr>
        <w:t>בית</w:t>
      </w:r>
      <w:proofErr w:type="spellEnd"/>
      <w:r w:rsidRPr="008A2402">
        <w:rPr>
          <w:rFonts w:ascii="Arial" w:hAnsi="Arial" w:cs="Arial" w:hint="cs"/>
          <w:b/>
          <w:bCs/>
          <w:color w:val="003300"/>
          <w:sz w:val="22"/>
          <w:szCs w:val="22"/>
          <w:rtl/>
        </w:rPr>
        <w:t xml:space="preserve"> דגן שכונת האתרוג</w:t>
      </w:r>
    </w:p>
    <w:p w:rsidR="006851F4" w:rsidRPr="008A2402" w:rsidRDefault="008A2402" w:rsidP="00B76DAD">
      <w:pPr>
        <w:pStyle w:val="a8"/>
        <w:pBdr>
          <w:bottom w:val="single" w:sz="4" w:space="1" w:color="auto"/>
        </w:pBdr>
        <w:jc w:val="center"/>
        <w:rPr>
          <w:rFonts w:ascii="Arial" w:hAnsi="Arial" w:cs="Arial"/>
          <w:b/>
          <w:bCs/>
          <w:color w:val="003300"/>
          <w:sz w:val="22"/>
          <w:szCs w:val="22"/>
          <w:rtl/>
        </w:rPr>
      </w:pPr>
      <w:r w:rsidRPr="008A2402">
        <w:rPr>
          <w:rFonts w:ascii="Arial" w:hAnsi="Arial" w:cs="Arial" w:hint="cs"/>
          <w:b/>
          <w:bCs/>
          <w:color w:val="003300"/>
          <w:sz w:val="22"/>
          <w:szCs w:val="22"/>
          <w:rtl/>
        </w:rPr>
        <w:t xml:space="preserve">גרסת התכנית: </w:t>
      </w:r>
      <w:bookmarkStart w:id="6" w:name="bkM_PlanOrders"/>
      <w:bookmarkEnd w:id="6"/>
      <w:r w:rsidRPr="008A2402">
        <w:rPr>
          <w:rFonts w:ascii="Arial" w:hAnsi="Arial" w:cs="Arial" w:hint="cs"/>
          <w:b/>
          <w:bCs/>
          <w:color w:val="003300"/>
          <w:sz w:val="22"/>
          <w:szCs w:val="22"/>
          <w:rtl/>
        </w:rPr>
        <w:t xml:space="preserve">הוראות -  57 </w:t>
      </w:r>
      <w:proofErr w:type="spellStart"/>
      <w:r w:rsidRPr="008A2402">
        <w:rPr>
          <w:rFonts w:ascii="Arial" w:hAnsi="Arial" w:cs="Arial" w:hint="cs"/>
          <w:b/>
          <w:bCs/>
          <w:color w:val="003300"/>
          <w:sz w:val="22"/>
          <w:szCs w:val="22"/>
          <w:rtl/>
        </w:rPr>
        <w:t>תשריט</w:t>
      </w:r>
      <w:proofErr w:type="spellEnd"/>
      <w:r w:rsidRPr="008A2402">
        <w:rPr>
          <w:rFonts w:ascii="Arial" w:hAnsi="Arial" w:cs="Arial" w:hint="cs"/>
          <w:b/>
          <w:bCs/>
          <w:color w:val="003300"/>
          <w:sz w:val="22"/>
          <w:szCs w:val="22"/>
          <w:rtl/>
        </w:rPr>
        <w:t xml:space="preserve"> -  35</w:t>
      </w:r>
    </w:p>
    <w:p w:rsidR="006F1546" w:rsidRPr="008A2402" w:rsidRDefault="008A2402" w:rsidP="00B61697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  <w:r w:rsidRPr="008A2402">
        <w:rPr>
          <w:rFonts w:asciiTheme="minorBidi" w:hAnsiTheme="minorBidi" w:cstheme="minorBidi"/>
          <w:sz w:val="22"/>
          <w:szCs w:val="22"/>
          <w:rtl/>
        </w:rPr>
        <w:t xml:space="preserve">נמסרת בזה הודעה, בהתאם לסעיף </w:t>
      </w:r>
      <w:r w:rsidR="004A0E87" w:rsidRPr="008A2402">
        <w:rPr>
          <w:rFonts w:asciiTheme="minorBidi" w:hAnsiTheme="minorBidi" w:cstheme="minorBidi"/>
          <w:sz w:val="22"/>
          <w:szCs w:val="22"/>
          <w:rtl/>
        </w:rPr>
        <w:t>117</w:t>
      </w:r>
      <w:r w:rsidRPr="008A2402">
        <w:rPr>
          <w:rFonts w:asciiTheme="minorBidi" w:hAnsiTheme="minorBidi" w:cstheme="minorBidi"/>
          <w:sz w:val="22"/>
          <w:szCs w:val="22"/>
          <w:rtl/>
        </w:rPr>
        <w:t xml:space="preserve"> לחוק התכנון והבניה, </w:t>
      </w:r>
      <w:proofErr w:type="spellStart"/>
      <w:r w:rsidRPr="008A2402">
        <w:rPr>
          <w:rFonts w:asciiTheme="minorBidi" w:hAnsiTheme="minorBidi" w:cstheme="minorBidi"/>
          <w:sz w:val="22"/>
          <w:szCs w:val="22"/>
          <w:rtl/>
        </w:rPr>
        <w:t>התשכ"ה</w:t>
      </w:r>
      <w:proofErr w:type="spellEnd"/>
      <w:r w:rsidRPr="008A240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560948" w:rsidRPr="008A2402">
        <w:rPr>
          <w:rFonts w:asciiTheme="minorBidi" w:hAnsiTheme="minorBidi" w:cstheme="minorBidi"/>
          <w:sz w:val="22"/>
          <w:szCs w:val="22"/>
          <w:rtl/>
        </w:rPr>
        <w:t>–</w:t>
      </w:r>
      <w:r w:rsidRPr="008A240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Pr="008A2402">
        <w:rPr>
          <w:rFonts w:asciiTheme="minorBidi" w:hAnsiTheme="minorBidi" w:cstheme="minorBidi"/>
          <w:sz w:val="22"/>
          <w:szCs w:val="22"/>
        </w:rPr>
        <w:t>1965</w:t>
      </w:r>
      <w:r w:rsidRPr="008A2402">
        <w:rPr>
          <w:rFonts w:asciiTheme="minorBidi" w:hAnsiTheme="minorBidi" w:cstheme="minorBidi"/>
          <w:sz w:val="22"/>
          <w:szCs w:val="22"/>
          <w:rtl/>
        </w:rPr>
        <w:t>,</w:t>
      </w:r>
      <w:r w:rsidR="00B706F1" w:rsidRPr="008A240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4A0E87" w:rsidRPr="008A2402">
        <w:rPr>
          <w:rFonts w:asciiTheme="minorBidi" w:hAnsiTheme="minorBidi" w:cstheme="minorBidi"/>
          <w:sz w:val="22"/>
          <w:szCs w:val="22"/>
          <w:rtl/>
        </w:rPr>
        <w:t xml:space="preserve">בדבר אישור </w:t>
      </w:r>
      <w:bookmarkStart w:id="7" w:name="bkM_SugTochnit1"/>
      <w:bookmarkEnd w:id="7"/>
      <w:r w:rsidRPr="008A2402">
        <w:rPr>
          <w:rFonts w:asciiTheme="minorBidi" w:hAnsiTheme="minorBidi" w:cstheme="minorBidi"/>
          <w:sz w:val="22"/>
          <w:szCs w:val="22"/>
          <w:rtl/>
        </w:rPr>
        <w:t>תכנית מתאר מקומית מס</w:t>
      </w:r>
      <w:r w:rsidR="00B61697" w:rsidRPr="008A2402">
        <w:rPr>
          <w:rFonts w:asciiTheme="minorBidi" w:hAnsiTheme="minorBidi" w:cstheme="minorBidi"/>
          <w:sz w:val="22"/>
          <w:szCs w:val="22"/>
          <w:rtl/>
        </w:rPr>
        <w:t>'</w:t>
      </w:r>
      <w:r w:rsidRPr="008A2402">
        <w:rPr>
          <w:rFonts w:asciiTheme="minorBidi" w:hAnsiTheme="minorBidi" w:cstheme="minorBidi"/>
          <w:sz w:val="22"/>
          <w:szCs w:val="22"/>
          <w:rtl/>
        </w:rPr>
        <w:t xml:space="preserve">: </w:t>
      </w:r>
      <w:bookmarkStart w:id="8" w:name="bkM_pl_number1"/>
      <w:bookmarkEnd w:id="8"/>
      <w:r w:rsidR="007458FA" w:rsidRPr="008A2402">
        <w:rPr>
          <w:rFonts w:asciiTheme="minorBidi" w:hAnsiTheme="minorBidi" w:cstheme="minorBidi"/>
          <w:sz w:val="22"/>
          <w:szCs w:val="22"/>
          <w:rtl/>
        </w:rPr>
        <w:t xml:space="preserve">455-0812289  </w:t>
      </w:r>
    </w:p>
    <w:p w:rsidR="008A2402" w:rsidRDefault="008A2402" w:rsidP="00560948">
      <w:pPr>
        <w:pStyle w:val="a8"/>
        <w:jc w:val="both"/>
        <w:rPr>
          <w:rFonts w:asciiTheme="minorBidi" w:hAnsiTheme="minorBidi" w:cstheme="minorBidi"/>
          <w:b/>
          <w:bCs/>
          <w:sz w:val="22"/>
          <w:szCs w:val="22"/>
          <w:rtl/>
        </w:rPr>
      </w:pPr>
      <w:bookmarkStart w:id="9" w:name="bkM_IchudVeChaluka"/>
      <w:bookmarkEnd w:id="9"/>
    </w:p>
    <w:p w:rsidR="008A2402" w:rsidRDefault="008A2402" w:rsidP="00560948">
      <w:pPr>
        <w:pStyle w:val="a8"/>
        <w:jc w:val="both"/>
        <w:rPr>
          <w:rFonts w:asciiTheme="minorBidi" w:hAnsiTheme="minorBidi" w:cstheme="minorBidi"/>
          <w:b/>
          <w:bCs/>
          <w:sz w:val="22"/>
          <w:szCs w:val="22"/>
          <w:rtl/>
        </w:rPr>
      </w:pPr>
    </w:p>
    <w:p w:rsidR="006F1546" w:rsidRPr="008A2402" w:rsidRDefault="008A2402" w:rsidP="008A2402">
      <w:pPr>
        <w:pStyle w:val="a8"/>
        <w:jc w:val="both"/>
        <w:rPr>
          <w:rFonts w:asciiTheme="minorBidi" w:hAnsiTheme="minorBidi" w:cstheme="minorBidi"/>
          <w:b/>
          <w:bCs/>
          <w:sz w:val="22"/>
          <w:szCs w:val="22"/>
          <w:rtl/>
        </w:rPr>
      </w:pP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  <w:proofErr w:type="spellStart"/>
      <w:r w:rsidRPr="008A2402">
        <w:rPr>
          <w:rFonts w:asciiTheme="minorBidi" w:hAnsiTheme="minorBidi" w:cstheme="minorBidi"/>
          <w:b/>
          <w:bCs/>
          <w:sz w:val="22"/>
          <w:szCs w:val="22"/>
          <w:rtl/>
        </w:rPr>
        <w:t>המתיחסת</w:t>
      </w:r>
      <w:proofErr w:type="spellEnd"/>
      <w:r w:rsidRPr="008A2402">
        <w:rPr>
          <w:rFonts w:asciiTheme="minorBidi" w:hAnsiTheme="minorBidi" w:cstheme="minorBidi"/>
          <w:b/>
          <w:bCs/>
          <w:sz w:val="22"/>
          <w:szCs w:val="22"/>
          <w:rtl/>
        </w:rPr>
        <w:t xml:space="preserve"> לתכניות הבאות:</w:t>
      </w:r>
    </w:p>
    <w:tbl>
      <w:tblPr>
        <w:bidiVisual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7344"/>
      </w:tblGrid>
      <w:tr w:rsidR="00CB18D1" w:rsidRPr="008A2402" w:rsidTr="008A2402">
        <w:tc>
          <w:tcPr>
            <w:tcW w:w="2260" w:type="dxa"/>
          </w:tcPr>
          <w:p w:rsidR="006F1546" w:rsidRPr="008A2402" w:rsidRDefault="008A2402" w:rsidP="00560948">
            <w:pPr>
              <w:pStyle w:val="a8"/>
              <w:keepNext/>
              <w:rPr>
                <w:rFonts w:asciiTheme="minorBidi" w:eastAsia="Courier New" w:hAnsiTheme="minorBidi" w:cstheme="minorBidi"/>
                <w:b/>
                <w:bCs/>
                <w:sz w:val="22"/>
                <w:szCs w:val="22"/>
                <w:rtl/>
              </w:rPr>
            </w:pPr>
            <w:r w:rsidRPr="008A2402">
              <w:rPr>
                <w:rFonts w:asciiTheme="minorBidi" w:eastAsia="Courier New" w:hAnsiTheme="minorBidi" w:cstheme="minorBidi"/>
                <w:b/>
                <w:bCs/>
                <w:sz w:val="22"/>
                <w:szCs w:val="22"/>
                <w:rtl/>
              </w:rPr>
              <w:t>סוג</w:t>
            </w:r>
            <w:r w:rsidRPr="008A2402">
              <w:rPr>
                <w:rFonts w:asciiTheme="minorBidi" w:eastAsia="Courier New" w:hAnsiTheme="minorBidi" w:cstheme="minorBidi"/>
                <w:b/>
                <w:bCs/>
                <w:sz w:val="22"/>
                <w:szCs w:val="22"/>
                <w:rtl/>
              </w:rPr>
              <w:t xml:space="preserve"> היחס</w:t>
            </w:r>
          </w:p>
        </w:tc>
        <w:tc>
          <w:tcPr>
            <w:tcW w:w="7344" w:type="dxa"/>
          </w:tcPr>
          <w:p w:rsidR="006F1546" w:rsidRPr="008A2402" w:rsidRDefault="008A2402" w:rsidP="00560948">
            <w:pPr>
              <w:pStyle w:val="a8"/>
              <w:keepNext/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</w:pPr>
            <w:r w:rsidRPr="008A2402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מספר התכנית</w:t>
            </w:r>
          </w:p>
        </w:tc>
      </w:tr>
      <w:tr w:rsidR="00CB18D1" w:rsidRPr="008A2402" w:rsidTr="008A2402">
        <w:tc>
          <w:tcPr>
            <w:tcW w:w="2260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b/>
                <w:bCs/>
                <w:sz w:val="22"/>
                <w:szCs w:val="22"/>
                <w:rtl/>
              </w:rPr>
            </w:pPr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החלפה</w:t>
            </w:r>
          </w:p>
        </w:tc>
        <w:tc>
          <w:tcPr>
            <w:tcW w:w="7344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</w:pPr>
            <w:proofErr w:type="spellStart"/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ממ</w:t>
            </w:r>
            <w:proofErr w:type="spellEnd"/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/ 2015/ 2</w:t>
            </w:r>
          </w:p>
        </w:tc>
      </w:tr>
      <w:tr w:rsidR="00CB18D1" w:rsidRPr="008A2402" w:rsidTr="008A2402">
        <w:tc>
          <w:tcPr>
            <w:tcW w:w="2260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b/>
                <w:bCs/>
                <w:sz w:val="22"/>
                <w:szCs w:val="22"/>
                <w:rtl/>
              </w:rPr>
            </w:pPr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החלפה</w:t>
            </w:r>
          </w:p>
        </w:tc>
        <w:tc>
          <w:tcPr>
            <w:tcW w:w="7344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</w:pPr>
            <w:proofErr w:type="spellStart"/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ממ</w:t>
            </w:r>
            <w:proofErr w:type="spellEnd"/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/ 1288</w:t>
            </w:r>
          </w:p>
        </w:tc>
      </w:tr>
      <w:tr w:rsidR="00CB18D1" w:rsidRPr="008A2402" w:rsidTr="008A2402">
        <w:tc>
          <w:tcPr>
            <w:tcW w:w="2260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b/>
                <w:bCs/>
                <w:sz w:val="22"/>
                <w:szCs w:val="22"/>
                <w:rtl/>
              </w:rPr>
            </w:pPr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החלפה</w:t>
            </w:r>
          </w:p>
        </w:tc>
        <w:tc>
          <w:tcPr>
            <w:tcW w:w="7344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</w:pPr>
            <w:proofErr w:type="spellStart"/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ממ</w:t>
            </w:r>
            <w:proofErr w:type="spellEnd"/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/ 2001</w:t>
            </w:r>
          </w:p>
        </w:tc>
      </w:tr>
      <w:tr w:rsidR="00CB18D1" w:rsidRPr="008A2402" w:rsidTr="008A2402">
        <w:tc>
          <w:tcPr>
            <w:tcW w:w="2260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b/>
                <w:bCs/>
                <w:sz w:val="22"/>
                <w:szCs w:val="22"/>
                <w:rtl/>
              </w:rPr>
            </w:pPr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החלפה</w:t>
            </w:r>
          </w:p>
        </w:tc>
        <w:tc>
          <w:tcPr>
            <w:tcW w:w="7344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</w:pPr>
            <w:proofErr w:type="spellStart"/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ממ</w:t>
            </w:r>
            <w:proofErr w:type="spellEnd"/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/ 1420</w:t>
            </w:r>
          </w:p>
        </w:tc>
      </w:tr>
      <w:tr w:rsidR="00CB18D1" w:rsidRPr="008A2402" w:rsidTr="008A2402">
        <w:tc>
          <w:tcPr>
            <w:tcW w:w="2260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b/>
                <w:bCs/>
                <w:sz w:val="22"/>
                <w:szCs w:val="22"/>
                <w:rtl/>
              </w:rPr>
            </w:pPr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החלפה</w:t>
            </w:r>
          </w:p>
        </w:tc>
        <w:tc>
          <w:tcPr>
            <w:tcW w:w="7344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</w:pPr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 xml:space="preserve">גז/ </w:t>
            </w:r>
            <w:proofErr w:type="spellStart"/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במ</w:t>
            </w:r>
            <w:proofErr w:type="spellEnd"/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/ 2025</w:t>
            </w:r>
          </w:p>
        </w:tc>
      </w:tr>
      <w:tr w:rsidR="00CB18D1" w:rsidRPr="008A2402" w:rsidTr="008A2402">
        <w:tc>
          <w:tcPr>
            <w:tcW w:w="2260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b/>
                <w:bCs/>
                <w:sz w:val="22"/>
                <w:szCs w:val="22"/>
                <w:rtl/>
              </w:rPr>
            </w:pPr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החלפה</w:t>
            </w:r>
          </w:p>
        </w:tc>
        <w:tc>
          <w:tcPr>
            <w:tcW w:w="7344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</w:pPr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גז/ 548/ 2</w:t>
            </w:r>
          </w:p>
        </w:tc>
      </w:tr>
      <w:tr w:rsidR="00CB18D1" w:rsidRPr="008A2402" w:rsidTr="008A2402">
        <w:tc>
          <w:tcPr>
            <w:tcW w:w="2260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b/>
                <w:bCs/>
                <w:sz w:val="22"/>
                <w:szCs w:val="22"/>
                <w:rtl/>
              </w:rPr>
            </w:pPr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החלפה</w:t>
            </w:r>
          </w:p>
        </w:tc>
        <w:tc>
          <w:tcPr>
            <w:tcW w:w="7344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</w:pPr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גז/ 525/ 12</w:t>
            </w:r>
          </w:p>
        </w:tc>
      </w:tr>
      <w:tr w:rsidR="00CB18D1" w:rsidRPr="008A2402" w:rsidTr="008A2402">
        <w:tc>
          <w:tcPr>
            <w:tcW w:w="2260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b/>
                <w:bCs/>
                <w:sz w:val="22"/>
                <w:szCs w:val="22"/>
                <w:rtl/>
              </w:rPr>
            </w:pPr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החלפה</w:t>
            </w:r>
          </w:p>
        </w:tc>
        <w:tc>
          <w:tcPr>
            <w:tcW w:w="7344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</w:pPr>
            <w:proofErr w:type="spellStart"/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גמ</w:t>
            </w:r>
            <w:proofErr w:type="spellEnd"/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/ 548</w:t>
            </w:r>
          </w:p>
        </w:tc>
      </w:tr>
      <w:tr w:rsidR="00CB18D1" w:rsidRPr="008A2402" w:rsidTr="008A2402">
        <w:tc>
          <w:tcPr>
            <w:tcW w:w="2260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b/>
                <w:bCs/>
                <w:sz w:val="22"/>
                <w:szCs w:val="22"/>
                <w:rtl/>
              </w:rPr>
            </w:pPr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כפיפות</w:t>
            </w:r>
          </w:p>
        </w:tc>
        <w:tc>
          <w:tcPr>
            <w:tcW w:w="7344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</w:pPr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מח/ 150/ 1</w:t>
            </w:r>
          </w:p>
        </w:tc>
      </w:tr>
      <w:tr w:rsidR="00CB18D1" w:rsidRPr="008A2402" w:rsidTr="008A2402">
        <w:tc>
          <w:tcPr>
            <w:tcW w:w="2260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b/>
                <w:bCs/>
                <w:sz w:val="22"/>
                <w:szCs w:val="22"/>
                <w:rtl/>
              </w:rPr>
            </w:pPr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כפיפות</w:t>
            </w:r>
          </w:p>
        </w:tc>
        <w:tc>
          <w:tcPr>
            <w:tcW w:w="7344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</w:pPr>
            <w:proofErr w:type="spellStart"/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תמא</w:t>
            </w:r>
            <w:proofErr w:type="spellEnd"/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/ 47/ א/ 1/ 2</w:t>
            </w:r>
          </w:p>
        </w:tc>
      </w:tr>
      <w:tr w:rsidR="00CB18D1" w:rsidRPr="008A2402" w:rsidTr="008A2402">
        <w:tc>
          <w:tcPr>
            <w:tcW w:w="2260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b/>
                <w:bCs/>
                <w:sz w:val="22"/>
                <w:szCs w:val="22"/>
                <w:rtl/>
              </w:rPr>
            </w:pPr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כפיפות</w:t>
            </w:r>
          </w:p>
        </w:tc>
        <w:tc>
          <w:tcPr>
            <w:tcW w:w="7344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</w:pPr>
            <w:proofErr w:type="spellStart"/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תמא</w:t>
            </w:r>
            <w:proofErr w:type="spellEnd"/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/ 4/ 2</w:t>
            </w:r>
          </w:p>
        </w:tc>
      </w:tr>
      <w:tr w:rsidR="00CB18D1" w:rsidRPr="008A2402" w:rsidTr="008A2402">
        <w:tc>
          <w:tcPr>
            <w:tcW w:w="2260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b/>
                <w:bCs/>
                <w:sz w:val="22"/>
                <w:szCs w:val="22"/>
                <w:rtl/>
              </w:rPr>
            </w:pPr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כפיפות</w:t>
            </w:r>
          </w:p>
        </w:tc>
        <w:tc>
          <w:tcPr>
            <w:tcW w:w="7344" w:type="dxa"/>
          </w:tcPr>
          <w:p w:rsidR="006F1546" w:rsidRPr="008A2402" w:rsidRDefault="008A2402" w:rsidP="00560948">
            <w:pPr>
              <w:pStyle w:val="a8"/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</w:pPr>
            <w:proofErr w:type="spellStart"/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תממ</w:t>
            </w:r>
            <w:proofErr w:type="spellEnd"/>
            <w:r w:rsidRPr="008A2402">
              <w:rPr>
                <w:rFonts w:asciiTheme="minorBidi" w:eastAsia="Courier New" w:hAnsiTheme="minorBidi" w:cstheme="minorBidi"/>
                <w:sz w:val="22"/>
                <w:szCs w:val="22"/>
                <w:rtl/>
              </w:rPr>
              <w:t>/ 3/ 21/ 42</w:t>
            </w:r>
          </w:p>
        </w:tc>
      </w:tr>
    </w:tbl>
    <w:p w:rsidR="006F1546" w:rsidRDefault="006F1546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  <w:bookmarkStart w:id="10" w:name="bkM_Entity_Relations_Nosach"/>
      <w:bookmarkEnd w:id="10"/>
    </w:p>
    <w:p w:rsidR="008A2402" w:rsidRPr="008A2402" w:rsidRDefault="008A24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</w:p>
    <w:p w:rsidR="006F1546" w:rsidRPr="008A2402" w:rsidRDefault="008A2402" w:rsidP="00560948">
      <w:pPr>
        <w:pStyle w:val="a8"/>
        <w:jc w:val="both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8A2402">
        <w:rPr>
          <w:rFonts w:asciiTheme="minorBidi" w:hAnsiTheme="minorBidi" w:cstheme="minorBidi"/>
          <w:b/>
          <w:bCs/>
          <w:sz w:val="22"/>
          <w:szCs w:val="22"/>
          <w:rtl/>
        </w:rPr>
        <w:t xml:space="preserve">השטחים </w:t>
      </w:r>
      <w:r w:rsidRPr="008A2402">
        <w:rPr>
          <w:rFonts w:asciiTheme="minorBidi" w:hAnsiTheme="minorBidi" w:cstheme="minorBidi"/>
          <w:b/>
          <w:bCs/>
          <w:sz w:val="22"/>
          <w:szCs w:val="22"/>
          <w:rtl/>
        </w:rPr>
        <w:t>הכלולים בתכנית ומקומם:</w:t>
      </w:r>
    </w:p>
    <w:p w:rsidR="0091370B" w:rsidRPr="008A2402" w:rsidRDefault="008A24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  <w:bookmarkStart w:id="11" w:name="bkM_Ktovot"/>
      <w:bookmarkEnd w:id="11"/>
      <w:r w:rsidRPr="008A2402">
        <w:rPr>
          <w:rFonts w:asciiTheme="minorBidi" w:hAnsiTheme="minorBidi" w:cstheme="minorBidi"/>
          <w:sz w:val="22"/>
          <w:szCs w:val="22"/>
          <w:rtl/>
        </w:rPr>
        <w:t>ישוב: בית דגן רחוב:.</w:t>
      </w:r>
    </w:p>
    <w:p w:rsidR="006F1546" w:rsidRPr="008A2402" w:rsidRDefault="008A2402" w:rsidP="00A2704D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  <w:bookmarkStart w:id="12" w:name="bkM_pl_place"/>
      <w:bookmarkEnd w:id="12"/>
      <w:r w:rsidRPr="008A2402">
        <w:rPr>
          <w:rFonts w:asciiTheme="minorBidi" w:hAnsiTheme="minorBidi" w:cstheme="minorBidi"/>
          <w:sz w:val="22"/>
          <w:szCs w:val="22"/>
          <w:rtl/>
        </w:rPr>
        <w:t>צמוד לדופן המזרחית של בית דגן.</w:t>
      </w:r>
    </w:p>
    <w:p w:rsidR="005F1302" w:rsidRPr="008A2402" w:rsidRDefault="005F13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  <w:bookmarkStart w:id="13" w:name="bkM_PlanBorder"/>
      <w:bookmarkEnd w:id="13"/>
    </w:p>
    <w:p w:rsidR="005F1302" w:rsidRPr="008A2402" w:rsidRDefault="005F13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  <w:bookmarkStart w:id="14" w:name="bkM_MerchavTichnoonGovel"/>
      <w:bookmarkEnd w:id="14"/>
    </w:p>
    <w:p w:rsidR="006F1546" w:rsidRPr="008A2402" w:rsidRDefault="008A2402" w:rsidP="00560948">
      <w:pPr>
        <w:pStyle w:val="a8"/>
        <w:jc w:val="both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8A2402">
        <w:rPr>
          <w:rFonts w:asciiTheme="minorBidi" w:hAnsiTheme="minorBidi" w:cstheme="minorBidi"/>
          <w:b/>
          <w:bCs/>
          <w:sz w:val="22"/>
          <w:szCs w:val="22"/>
          <w:rtl/>
        </w:rPr>
        <w:t>גושים וחלקות:</w:t>
      </w:r>
    </w:p>
    <w:p w:rsidR="0091370B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bookmarkStart w:id="15" w:name="bkM_Blocks"/>
      <w:bookmarkEnd w:id="15"/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מוסדר:</w:t>
      </w:r>
    </w:p>
    <w:p w:rsidR="0091370B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גוש: 6069 חלקי חלקות: 140.</w:t>
      </w:r>
    </w:p>
    <w:p w:rsidR="0091370B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גוש: 6076 חלקות במלואן: 76, 81, 82, 83, 84, 85, 86, 87, 88, 89, 90, 91, 157, 214.</w:t>
      </w:r>
    </w:p>
    <w:p w:rsidR="0091370B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 xml:space="preserve">גוש: 6076 חלקי חלקות: 32, 79, 80, 107, 152, 203, </w:t>
      </w: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213, 304, 324.</w:t>
      </w:r>
    </w:p>
    <w:p w:rsidR="0091370B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גוש: 6077 חלקות במלואן: 53, 54, 58, 62.</w:t>
      </w:r>
    </w:p>
    <w:p w:rsidR="0091370B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גוש: 6077 חלקי חלקות: 24, 25, 41, 42, 43, 44, 45, 46, 47, 51, 52, 57, 60, 61, 64, 65, 66.</w:t>
      </w:r>
    </w:p>
    <w:p w:rsidR="0091370B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גוש: 6078 חלקות במלואן: 3, 4, 18, 20, 22.</w:t>
      </w:r>
    </w:p>
    <w:p w:rsidR="0091370B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גוש: 6078 חלקי חלקות: 13, 14, 16, 17, 19, 21, 23, 24, 25.</w:t>
      </w:r>
    </w:p>
    <w:p w:rsidR="0091370B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גוש: 6079 ח</w:t>
      </w: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לקות במלואן: 2, 25, 26, 28, 29.</w:t>
      </w:r>
    </w:p>
    <w:p w:rsidR="0091370B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גוש: 6079 חלקי חלקות: 1, 3, 4, 5, 6, 8, 9, 10, 11, 12, 14, 23, 24, 27, 30.</w:t>
      </w:r>
    </w:p>
    <w:p w:rsidR="0091370B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גוש: 6080 חלקות במלואן: 6, 7, 8, 12, 13, 15, 25, 26, 33, 35, 38, 40, 42, 49.</w:t>
      </w:r>
    </w:p>
    <w:p w:rsidR="0091370B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גוש: 6080 חלקי חלקות: 11, 16, 17, 18, 19, 20, 21, 22, 23, 24, 31, 45.</w:t>
      </w:r>
    </w:p>
    <w:p w:rsidR="0091370B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גו</w:t>
      </w: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ש: 6087 חלקי חלקות: 1, 6.</w:t>
      </w:r>
    </w:p>
    <w:p w:rsidR="0091370B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גוש: 6256 חלקי חלקות: 100, 106, 107.</w:t>
      </w:r>
    </w:p>
    <w:p w:rsidR="0091370B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גוש: 6257 חלקי חלקות: 1, 116, 117, 118, 119, 124, 125, 126, 127, 133, 134, 135.</w:t>
      </w:r>
    </w:p>
    <w:p w:rsidR="0091370B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גוש: 6274 חלקות במלואן: 135.</w:t>
      </w:r>
    </w:p>
    <w:p w:rsidR="0091370B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גוש: 6274 חלקי חלקות: 97, 98, 99, 104, 105, 117, 124, 125, 127, 130, 131, 134.</w:t>
      </w:r>
    </w:p>
    <w:p w:rsidR="005F1302" w:rsidRPr="008A2402" w:rsidRDefault="005F13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  <w:bookmarkStart w:id="16" w:name="bkM_Blocks_Old"/>
      <w:bookmarkEnd w:id="16"/>
    </w:p>
    <w:p w:rsidR="0091370B" w:rsidRDefault="0091370B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  <w:bookmarkStart w:id="17" w:name="bkM_LocationX"/>
      <w:bookmarkStart w:id="18" w:name="bkM_FieldsMigrashim"/>
      <w:bookmarkEnd w:id="17"/>
      <w:bookmarkEnd w:id="18"/>
    </w:p>
    <w:p w:rsidR="008A2402" w:rsidRDefault="008A24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</w:p>
    <w:p w:rsidR="008A2402" w:rsidRDefault="008A24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</w:p>
    <w:p w:rsidR="008A2402" w:rsidRDefault="008A24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</w:p>
    <w:p w:rsidR="008A2402" w:rsidRDefault="008A24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</w:p>
    <w:p w:rsidR="008A2402" w:rsidRDefault="008A24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</w:p>
    <w:p w:rsidR="008A2402" w:rsidRDefault="008A24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</w:p>
    <w:p w:rsidR="008A2402" w:rsidRDefault="008A24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</w:p>
    <w:p w:rsidR="008A2402" w:rsidRDefault="008A24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</w:p>
    <w:p w:rsidR="008A2402" w:rsidRDefault="008A24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</w:p>
    <w:p w:rsidR="008A2402" w:rsidRDefault="008A24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</w:p>
    <w:p w:rsidR="008A2402" w:rsidRPr="008A2402" w:rsidRDefault="008A24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</w:p>
    <w:p w:rsidR="006F1546" w:rsidRPr="008A2402" w:rsidRDefault="008A2402" w:rsidP="00560948">
      <w:pPr>
        <w:pStyle w:val="a8"/>
        <w:jc w:val="both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8A2402">
        <w:rPr>
          <w:rFonts w:asciiTheme="minorBidi" w:hAnsiTheme="minorBidi" w:cstheme="minorBidi"/>
          <w:b/>
          <w:bCs/>
          <w:sz w:val="22"/>
          <w:szCs w:val="22"/>
          <w:rtl/>
        </w:rPr>
        <w:t>מטר</w:t>
      </w:r>
      <w:r w:rsidRPr="008A2402">
        <w:rPr>
          <w:rFonts w:asciiTheme="minorBidi" w:hAnsiTheme="minorBidi" w:cstheme="minorBidi"/>
          <w:b/>
          <w:bCs/>
          <w:sz w:val="22"/>
          <w:szCs w:val="22"/>
          <w:rtl/>
        </w:rPr>
        <w:t>ת התכנית:</w:t>
      </w:r>
    </w:p>
    <w:p w:rsidR="0091370B" w:rsidRDefault="008A24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  <w:bookmarkStart w:id="19" w:name="bkM_pl_goals"/>
      <w:bookmarkEnd w:id="19"/>
      <w:r w:rsidRPr="008A2402">
        <w:rPr>
          <w:rFonts w:asciiTheme="minorBidi" w:hAnsiTheme="minorBidi" w:cstheme="minorBidi"/>
          <w:sz w:val="22"/>
          <w:szCs w:val="22"/>
          <w:rtl/>
        </w:rPr>
        <w:t>יצירת מסגרת תכנונית להקמת שכונת מגורים חדשה הכוללת מגורים, שטחי מסחר ותעסוקה וכן, מוסדות ציבור ושטחים ציבוריים פתוחים.</w:t>
      </w:r>
    </w:p>
    <w:p w:rsidR="008A2402" w:rsidRDefault="008A24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</w:p>
    <w:p w:rsidR="008A2402" w:rsidRPr="008A2402" w:rsidRDefault="008A2402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</w:p>
    <w:p w:rsidR="005F1302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bookmarkStart w:id="20" w:name="bkM_pl_instructions"/>
      <w:bookmarkEnd w:id="20"/>
      <w:r w:rsidRPr="008A2402">
        <w:rPr>
          <w:rFonts w:asciiTheme="minorBidi" w:eastAsia="Courier New" w:hAnsiTheme="minorBidi" w:cstheme="minorBidi"/>
          <w:b/>
          <w:bCs/>
          <w:sz w:val="22"/>
          <w:szCs w:val="22"/>
          <w:u w:val="single"/>
          <w:rtl/>
        </w:rPr>
        <w:t xml:space="preserve">עיקרי הוראות התכנית: </w:t>
      </w:r>
    </w:p>
    <w:p w:rsidR="005F1302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 xml:space="preserve">1. שינוי יעוד המקרקע מקרקע חקלאית, ודרך מאושרת למגורים א', </w:t>
      </w: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מגורים ב', מגורים ג', מגורים ד', מבנים ומוסדות ציבור, שטח ציבורי פתוח, שטח  לתעסוקה ומסחר, דרך מוצעת ודרך מאושרת.</w:t>
      </w:r>
    </w:p>
    <w:p w:rsidR="005F1302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2. קביעת הוראות בניה: זכויות בניה, קווי בנין, מספר קומות, מס' יח"ד בייעודי הקרקע השונים.</w:t>
      </w:r>
    </w:p>
    <w:p w:rsidR="005F1302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3. קביעת הוראות בינוי ופיתוח ותנאים להיתרי בניה.</w:t>
      </w:r>
    </w:p>
    <w:p w:rsidR="005F1302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4. ק</w:t>
      </w: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ביעת תמהיל גודל יח"ד.</w:t>
      </w:r>
    </w:p>
    <w:p w:rsidR="005F1302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5. קביעת הנחיות לעצים וחורשות לשימור.</w:t>
      </w:r>
    </w:p>
    <w:p w:rsidR="005F1302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6. העתקת קו מתח עליון.</w:t>
      </w:r>
    </w:p>
    <w:p w:rsidR="005F1302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7. קביעת מתחם לאיחוד וחלוקה.</w:t>
      </w:r>
    </w:p>
    <w:p w:rsidR="005F1302" w:rsidRPr="008A2402" w:rsidRDefault="008A24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  <w:r w:rsidRPr="008A2402">
        <w:rPr>
          <w:rFonts w:asciiTheme="minorBidi" w:eastAsia="Courier New" w:hAnsiTheme="minorBidi" w:cstheme="minorBidi"/>
          <w:sz w:val="22"/>
          <w:szCs w:val="22"/>
          <w:rtl/>
        </w:rPr>
        <w:t>8. איחוד וחלוקה לפי פרק ג' סימן ז' לחוק בחלק מתחום התכנית.</w:t>
      </w:r>
    </w:p>
    <w:p w:rsidR="005F1302" w:rsidRPr="008A2402" w:rsidRDefault="005F13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</w:p>
    <w:p w:rsidR="005F1302" w:rsidRPr="008A2402" w:rsidRDefault="005F13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</w:p>
    <w:p w:rsidR="005F1302" w:rsidRPr="008A2402" w:rsidRDefault="005F13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</w:p>
    <w:p w:rsidR="005F1302" w:rsidRPr="008A2402" w:rsidRDefault="005F1302" w:rsidP="00560948">
      <w:pPr>
        <w:pStyle w:val="a8"/>
        <w:jc w:val="both"/>
        <w:rPr>
          <w:rFonts w:asciiTheme="minorBidi" w:eastAsia="Courier New" w:hAnsiTheme="minorBidi" w:cstheme="minorBidi"/>
          <w:sz w:val="22"/>
          <w:szCs w:val="22"/>
          <w:rtl/>
        </w:rPr>
      </w:pPr>
    </w:p>
    <w:p w:rsidR="007E7273" w:rsidRPr="008A2402" w:rsidRDefault="007E7273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  <w:bookmarkStart w:id="21" w:name="_GoBack"/>
      <w:bookmarkEnd w:id="21"/>
    </w:p>
    <w:p w:rsidR="00165C82" w:rsidRPr="008A2402" w:rsidRDefault="008A2402" w:rsidP="007967CE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  <w:r w:rsidRPr="008A2402">
        <w:rPr>
          <w:rFonts w:asciiTheme="minorBidi" w:hAnsiTheme="minorBidi" w:cstheme="minorBidi"/>
          <w:sz w:val="22"/>
          <w:szCs w:val="22"/>
          <w:rtl/>
        </w:rPr>
        <w:t xml:space="preserve">הודעה על הפקדת התכנית </w:t>
      </w:r>
      <w:bookmarkStart w:id="22" w:name="bkM_PirsumHafkada"/>
      <w:bookmarkEnd w:id="22"/>
      <w:r w:rsidRPr="008A2402">
        <w:rPr>
          <w:rFonts w:asciiTheme="minorBidi" w:hAnsiTheme="minorBidi" w:cstheme="minorBidi"/>
          <w:sz w:val="22"/>
          <w:szCs w:val="22"/>
          <w:rtl/>
        </w:rPr>
        <w:t>פורסמה בעיתונים בתאריך 31/12/2021 ובילקוט הפרסומים  10105,</w:t>
      </w:r>
      <w:r w:rsidRPr="008A2402">
        <w:rPr>
          <w:rFonts w:asciiTheme="minorBidi" w:hAnsiTheme="minorBidi" w:cstheme="minorBidi"/>
          <w:sz w:val="22"/>
          <w:szCs w:val="22"/>
          <w:rtl/>
        </w:rPr>
        <w:t xml:space="preserve"> </w:t>
      </w:r>
      <w:proofErr w:type="spellStart"/>
      <w:r w:rsidRPr="008A2402">
        <w:rPr>
          <w:rFonts w:asciiTheme="minorBidi" w:hAnsiTheme="minorBidi" w:cstheme="minorBidi"/>
          <w:sz w:val="22"/>
          <w:szCs w:val="22"/>
          <w:rtl/>
        </w:rPr>
        <w:t>התשפב</w:t>
      </w:r>
      <w:proofErr w:type="spellEnd"/>
      <w:r w:rsidRPr="008A2402">
        <w:rPr>
          <w:rFonts w:asciiTheme="minorBidi" w:hAnsiTheme="minorBidi" w:cstheme="minorBidi"/>
          <w:sz w:val="22"/>
          <w:szCs w:val="22"/>
          <w:rtl/>
        </w:rPr>
        <w:t>, עמוד  2569, בתאריך 02/01/2022</w:t>
      </w:r>
    </w:p>
    <w:p w:rsidR="00554E5E" w:rsidRPr="008A2402" w:rsidRDefault="00554E5E" w:rsidP="007967CE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</w:p>
    <w:p w:rsidR="00E97C2D" w:rsidRPr="008A2402" w:rsidRDefault="008A2402" w:rsidP="007D57AD">
      <w:pPr>
        <w:pStyle w:val="a8"/>
        <w:jc w:val="both"/>
        <w:rPr>
          <w:rFonts w:asciiTheme="minorBidi" w:hAnsiTheme="minorBidi" w:cstheme="minorBidi"/>
          <w:sz w:val="22"/>
          <w:szCs w:val="22"/>
        </w:rPr>
      </w:pPr>
      <w:r w:rsidRPr="008A2402">
        <w:rPr>
          <w:rFonts w:asciiTheme="minorBidi" w:hAnsiTheme="minorBidi" w:cstheme="minorBidi"/>
          <w:sz w:val="22"/>
          <w:szCs w:val="22"/>
          <w:rtl/>
        </w:rPr>
        <w:t>התכנית האמורה נמצאת ב</w:t>
      </w:r>
      <w:r w:rsidR="006F1546" w:rsidRPr="008A2402">
        <w:rPr>
          <w:rFonts w:asciiTheme="minorBidi" w:hAnsiTheme="minorBidi" w:cstheme="minorBidi"/>
          <w:sz w:val="22"/>
          <w:szCs w:val="22"/>
          <w:rtl/>
        </w:rPr>
        <w:t>משרדי</w:t>
      </w:r>
      <w:r w:rsidR="00B76DAD" w:rsidRPr="008A2402">
        <w:rPr>
          <w:rFonts w:asciiTheme="minorBidi" w:hAnsiTheme="minorBidi" w:cstheme="minorBidi"/>
          <w:sz w:val="22"/>
          <w:szCs w:val="22"/>
          <w:rtl/>
        </w:rPr>
        <w:t xml:space="preserve"> </w:t>
      </w:r>
      <w:bookmarkStart w:id="23" w:name="bkM_Ktovet_VM"/>
      <w:bookmarkEnd w:id="23"/>
      <w:r w:rsidR="00B76DAD" w:rsidRPr="008A2402">
        <w:rPr>
          <w:rFonts w:asciiTheme="minorBidi" w:hAnsiTheme="minorBidi" w:cstheme="minorBidi"/>
          <w:sz w:val="22"/>
          <w:szCs w:val="22"/>
          <w:rtl/>
        </w:rPr>
        <w:t xml:space="preserve">הועדה המחוזית לתכנון ולבניה מחוז המרכז, שד הרצל 91 רמלה 72430 טלפון: 074-7697390. </w:t>
      </w:r>
      <w:r w:rsidRPr="008A2402">
        <w:rPr>
          <w:rFonts w:asciiTheme="minorBidi" w:hAnsiTheme="minorBidi" w:cstheme="minorBidi"/>
          <w:sz w:val="22"/>
          <w:szCs w:val="22"/>
          <w:rtl/>
        </w:rPr>
        <w:t>וכן במשרדי</w:t>
      </w:r>
      <w:r w:rsidR="006026FA" w:rsidRPr="008A2402">
        <w:rPr>
          <w:rFonts w:asciiTheme="minorBidi" w:hAnsiTheme="minorBidi" w:cstheme="minorBidi"/>
          <w:sz w:val="22"/>
          <w:szCs w:val="22"/>
          <w:rtl/>
        </w:rPr>
        <w:t>:</w:t>
      </w:r>
      <w:r w:rsidRPr="008A2402">
        <w:rPr>
          <w:rFonts w:asciiTheme="minorBidi" w:hAnsiTheme="minorBidi" w:cstheme="minorBidi"/>
          <w:sz w:val="22"/>
          <w:szCs w:val="22"/>
          <w:rtl/>
        </w:rPr>
        <w:t xml:space="preserve"> </w:t>
      </w:r>
      <w:bookmarkStart w:id="24" w:name="bkM_LocalCommiteeAddressTEXT"/>
      <w:bookmarkEnd w:id="24"/>
      <w:r w:rsidR="007967CE" w:rsidRPr="008A2402">
        <w:rPr>
          <w:rFonts w:asciiTheme="minorBidi" w:hAnsiTheme="minorBidi" w:cstheme="minorBidi"/>
          <w:sz w:val="22"/>
          <w:szCs w:val="22"/>
          <w:rtl/>
        </w:rPr>
        <w:t xml:space="preserve">ועדה מקומית לתכנון ולבניה מצפה </w:t>
      </w:r>
      <w:proofErr w:type="spellStart"/>
      <w:r w:rsidR="007967CE" w:rsidRPr="008A2402">
        <w:rPr>
          <w:rFonts w:asciiTheme="minorBidi" w:hAnsiTheme="minorBidi" w:cstheme="minorBidi"/>
          <w:sz w:val="22"/>
          <w:szCs w:val="22"/>
          <w:rtl/>
        </w:rPr>
        <w:t>אפק</w:t>
      </w:r>
      <w:proofErr w:type="spellEnd"/>
      <w:r w:rsidR="007967CE" w:rsidRPr="008A2402">
        <w:rPr>
          <w:rFonts w:asciiTheme="minorBidi" w:hAnsiTheme="minorBidi" w:cstheme="minorBidi"/>
          <w:sz w:val="22"/>
          <w:szCs w:val="22"/>
          <w:rtl/>
        </w:rPr>
        <w:t>,  9 פתח תקוה 49277 טלפון:03-9302051</w:t>
      </w:r>
    </w:p>
    <w:p w:rsidR="007967CE" w:rsidRPr="008A2402" w:rsidRDefault="008A2402" w:rsidP="007D57AD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  <w:r w:rsidRPr="008A2402">
        <w:rPr>
          <w:rFonts w:asciiTheme="minorBidi" w:hAnsiTheme="minorBidi" w:cstheme="minorBidi"/>
          <w:sz w:val="22"/>
          <w:szCs w:val="22"/>
          <w:rtl/>
        </w:rPr>
        <w:t>ועדה מקומית לתכנון ולבניה</w:t>
      </w:r>
      <w:r w:rsidRPr="008A2402">
        <w:rPr>
          <w:rFonts w:asciiTheme="minorBidi" w:hAnsiTheme="minorBidi" w:cstheme="minorBidi"/>
          <w:sz w:val="22"/>
          <w:szCs w:val="22"/>
          <w:rtl/>
        </w:rPr>
        <w:t xml:space="preserve"> ראשון לציון,  20 ראשון לציון 75264 טלפון:03-9547579</w:t>
      </w:r>
    </w:p>
    <w:p w:rsidR="007967CE" w:rsidRPr="008A2402" w:rsidRDefault="008A2402" w:rsidP="007D57AD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  <w:r w:rsidRPr="008A2402">
        <w:rPr>
          <w:rFonts w:asciiTheme="minorBidi" w:hAnsiTheme="minorBidi" w:cstheme="minorBidi"/>
          <w:sz w:val="22"/>
          <w:szCs w:val="22"/>
          <w:rtl/>
        </w:rPr>
        <w:t xml:space="preserve">ועדה מקומית לתכנון ולבניה שדות דן,   כפר חב"ד 72915 טלפון:03-9606961, </w:t>
      </w:r>
      <w:r w:rsidRPr="008A2402">
        <w:rPr>
          <w:rFonts w:asciiTheme="minorBidi" w:hAnsiTheme="minorBidi" w:cstheme="minorBidi"/>
          <w:sz w:val="22"/>
          <w:szCs w:val="22"/>
          <w:rtl/>
        </w:rPr>
        <w:t>וכל המעונ</w:t>
      </w:r>
      <w:r w:rsidR="004B1576" w:rsidRPr="008A2402">
        <w:rPr>
          <w:rFonts w:asciiTheme="minorBidi" w:hAnsiTheme="minorBidi" w:cstheme="minorBidi"/>
          <w:sz w:val="22"/>
          <w:szCs w:val="22"/>
          <w:rtl/>
        </w:rPr>
        <w:t>י</w:t>
      </w:r>
      <w:r w:rsidRPr="008A2402">
        <w:rPr>
          <w:rFonts w:asciiTheme="minorBidi" w:hAnsiTheme="minorBidi" w:cstheme="minorBidi"/>
          <w:sz w:val="22"/>
          <w:szCs w:val="22"/>
          <w:rtl/>
        </w:rPr>
        <w:t>ין רשאי לעיין בה בימים ובשע</w:t>
      </w:r>
      <w:r w:rsidR="00E97C2D" w:rsidRPr="008A2402">
        <w:rPr>
          <w:rFonts w:asciiTheme="minorBidi" w:hAnsiTheme="minorBidi" w:cstheme="minorBidi"/>
          <w:sz w:val="22"/>
          <w:szCs w:val="22"/>
          <w:rtl/>
        </w:rPr>
        <w:t>ות שהמשרדים האמורים פתוחים לקהל, ובאתר</w:t>
      </w:r>
      <w:r w:rsidR="00E97C2D" w:rsidRPr="008A2402">
        <w:rPr>
          <w:rFonts w:asciiTheme="minorBidi" w:hAnsiTheme="minorBidi" w:cstheme="minorBidi"/>
          <w:sz w:val="22"/>
          <w:szCs w:val="22"/>
        </w:rPr>
        <w:t xml:space="preserve"> </w:t>
      </w:r>
      <w:r w:rsidR="00E97C2D" w:rsidRPr="008A2402">
        <w:rPr>
          <w:rFonts w:asciiTheme="minorBidi" w:hAnsiTheme="minorBidi" w:cstheme="minorBidi"/>
          <w:sz w:val="22"/>
          <w:szCs w:val="22"/>
          <w:rtl/>
        </w:rPr>
        <w:t>האינטרנט</w:t>
      </w:r>
      <w:r w:rsidR="00E97C2D" w:rsidRPr="008A2402">
        <w:rPr>
          <w:rFonts w:asciiTheme="minorBidi" w:hAnsiTheme="minorBidi" w:cstheme="minorBidi"/>
          <w:sz w:val="22"/>
          <w:szCs w:val="22"/>
        </w:rPr>
        <w:t xml:space="preserve"> </w:t>
      </w:r>
      <w:r w:rsidR="00E97C2D" w:rsidRPr="008A2402">
        <w:rPr>
          <w:rFonts w:asciiTheme="minorBidi" w:hAnsiTheme="minorBidi" w:cstheme="minorBidi"/>
          <w:sz w:val="22"/>
          <w:szCs w:val="22"/>
          <w:rtl/>
        </w:rPr>
        <w:t>של</w:t>
      </w:r>
      <w:r w:rsidR="00E97C2D" w:rsidRPr="008A2402">
        <w:rPr>
          <w:rFonts w:asciiTheme="minorBidi" w:hAnsiTheme="minorBidi" w:cstheme="minorBidi"/>
          <w:sz w:val="22"/>
          <w:szCs w:val="22"/>
        </w:rPr>
        <w:t xml:space="preserve"> </w:t>
      </w:r>
      <w:r w:rsidR="007D57AD" w:rsidRPr="008A2402">
        <w:rPr>
          <w:rFonts w:asciiTheme="minorBidi" w:hAnsiTheme="minorBidi" w:cstheme="minorBidi"/>
          <w:sz w:val="22"/>
          <w:szCs w:val="22"/>
          <w:rtl/>
        </w:rPr>
        <w:t>מנהל התכנון</w:t>
      </w:r>
      <w:r w:rsidR="00B61697" w:rsidRPr="008A2402">
        <w:rPr>
          <w:rFonts w:asciiTheme="minorBidi" w:hAnsiTheme="minorBidi" w:cstheme="minorBidi"/>
          <w:sz w:val="22"/>
          <w:szCs w:val="22"/>
          <w:rtl/>
        </w:rPr>
        <w:t xml:space="preserve"> </w:t>
      </w:r>
      <w:r w:rsidR="00E97C2D" w:rsidRPr="008A2402">
        <w:rPr>
          <w:rFonts w:asciiTheme="minorBidi" w:hAnsiTheme="minorBidi" w:cstheme="minorBidi"/>
          <w:sz w:val="22"/>
          <w:szCs w:val="22"/>
        </w:rPr>
        <w:t xml:space="preserve"> www.</w:t>
      </w:r>
      <w:r w:rsidR="001C6CB9" w:rsidRPr="008A2402">
        <w:rPr>
          <w:rFonts w:asciiTheme="minorBidi" w:hAnsiTheme="minorBidi" w:cstheme="minorBidi"/>
          <w:sz w:val="22"/>
          <w:szCs w:val="22"/>
        </w:rPr>
        <w:t>iplan</w:t>
      </w:r>
      <w:r w:rsidR="00E97C2D" w:rsidRPr="008A2402">
        <w:rPr>
          <w:rFonts w:asciiTheme="minorBidi" w:hAnsiTheme="minorBidi" w:cstheme="minorBidi"/>
          <w:sz w:val="22"/>
          <w:szCs w:val="22"/>
        </w:rPr>
        <w:t>.gov.il</w:t>
      </w:r>
      <w:r w:rsidR="00E97C2D" w:rsidRPr="008A2402">
        <w:rPr>
          <w:rFonts w:asciiTheme="minorBidi" w:hAnsiTheme="minorBidi" w:cstheme="minorBidi"/>
          <w:sz w:val="22"/>
          <w:szCs w:val="22"/>
          <w:rtl/>
        </w:rPr>
        <w:t>.</w:t>
      </w:r>
    </w:p>
    <w:p w:rsidR="00E97C2D" w:rsidRPr="008A2402" w:rsidRDefault="00E97C2D" w:rsidP="00560948">
      <w:pPr>
        <w:pStyle w:val="a8"/>
        <w:jc w:val="both"/>
        <w:rPr>
          <w:rFonts w:asciiTheme="minorBidi" w:hAnsiTheme="minorBidi" w:cstheme="minorBidi"/>
          <w:sz w:val="22"/>
          <w:szCs w:val="22"/>
          <w:rtl/>
        </w:rPr>
      </w:pPr>
    </w:p>
    <w:p w:rsidR="005960CB" w:rsidRPr="008A2402" w:rsidRDefault="005960CB" w:rsidP="005960CB">
      <w:pPr>
        <w:pStyle w:val="a8"/>
        <w:rPr>
          <w:rFonts w:asciiTheme="minorBidi" w:hAnsiTheme="minorBidi" w:cstheme="minorBidi"/>
          <w:sz w:val="22"/>
          <w:szCs w:val="22"/>
          <w:rtl/>
        </w:rPr>
      </w:pPr>
    </w:p>
    <w:p w:rsidR="005960CB" w:rsidRPr="008A2402" w:rsidRDefault="008A2402" w:rsidP="005960CB">
      <w:pPr>
        <w:pStyle w:val="a8"/>
        <w:ind w:left="5642"/>
        <w:jc w:val="center"/>
        <w:rPr>
          <w:rFonts w:asciiTheme="minorBidi" w:hAnsiTheme="minorBidi" w:cstheme="minorBidi"/>
          <w:sz w:val="22"/>
          <w:szCs w:val="22"/>
          <w:rtl/>
        </w:rPr>
      </w:pPr>
      <w:bookmarkStart w:id="25" w:name="bkM_YorVM_Name"/>
      <w:bookmarkEnd w:id="25"/>
      <w:r w:rsidRPr="008A2402">
        <w:rPr>
          <w:rFonts w:asciiTheme="minorBidi" w:hAnsiTheme="minorBidi" w:cstheme="minorBidi"/>
          <w:sz w:val="22"/>
          <w:szCs w:val="22"/>
          <w:rtl/>
        </w:rPr>
        <w:t>מיכה גדרון</w:t>
      </w:r>
    </w:p>
    <w:p w:rsidR="005960CB" w:rsidRPr="008A2402" w:rsidRDefault="008A2402" w:rsidP="005960CB">
      <w:pPr>
        <w:pStyle w:val="a8"/>
        <w:ind w:left="5642"/>
        <w:jc w:val="center"/>
        <w:rPr>
          <w:rFonts w:asciiTheme="minorBidi" w:hAnsiTheme="minorBidi" w:cstheme="minorBidi"/>
          <w:sz w:val="22"/>
          <w:szCs w:val="22"/>
          <w:rtl/>
        </w:rPr>
      </w:pPr>
      <w:r w:rsidRPr="008A2402">
        <w:rPr>
          <w:rFonts w:asciiTheme="minorBidi" w:hAnsiTheme="minorBidi" w:cstheme="minorBidi"/>
          <w:sz w:val="22"/>
          <w:szCs w:val="22"/>
          <w:rtl/>
        </w:rPr>
        <w:t xml:space="preserve">יו"ר </w:t>
      </w:r>
      <w:r w:rsidRPr="008A2402">
        <w:rPr>
          <w:rFonts w:asciiTheme="minorBidi" w:hAnsiTheme="minorBidi" w:cstheme="minorBidi"/>
          <w:sz w:val="22"/>
          <w:szCs w:val="22"/>
          <w:rtl/>
        </w:rPr>
        <w:t>הועדה המחוזית לתכנון ולבניה</w:t>
      </w:r>
    </w:p>
    <w:p w:rsidR="00D6339C" w:rsidRPr="008A2402" w:rsidRDefault="00D6339C" w:rsidP="00D6339C">
      <w:pPr>
        <w:pStyle w:val="a8"/>
        <w:ind w:left="5642"/>
        <w:rPr>
          <w:rFonts w:asciiTheme="minorBidi" w:hAnsiTheme="minorBidi" w:cstheme="minorBidi"/>
          <w:sz w:val="22"/>
          <w:szCs w:val="22"/>
          <w:rtl/>
        </w:rPr>
      </w:pPr>
      <w:bookmarkStart w:id="26" w:name="Tafkid_Sig"/>
      <w:bookmarkEnd w:id="26"/>
    </w:p>
    <w:p w:rsidR="005960CB" w:rsidRPr="008A2402" w:rsidRDefault="008A2402" w:rsidP="005960CB">
      <w:pPr>
        <w:pStyle w:val="a8"/>
        <w:ind w:left="5642"/>
        <w:jc w:val="center"/>
        <w:rPr>
          <w:rFonts w:asciiTheme="minorBidi" w:hAnsiTheme="minorBidi" w:cstheme="minorBidi"/>
          <w:sz w:val="22"/>
          <w:szCs w:val="22"/>
          <w:rtl/>
        </w:rPr>
      </w:pPr>
      <w:r w:rsidRPr="008A2402">
        <w:rPr>
          <w:rFonts w:asciiTheme="minorBidi" w:hAnsiTheme="minorBidi" w:cstheme="minorBidi"/>
          <w:sz w:val="22"/>
          <w:szCs w:val="22"/>
          <w:rtl/>
        </w:rPr>
        <w:t xml:space="preserve">מחוז </w:t>
      </w:r>
      <w:bookmarkStart w:id="27" w:name="bkM_Mahoz"/>
      <w:bookmarkEnd w:id="27"/>
      <w:r w:rsidRPr="008A2402">
        <w:rPr>
          <w:rFonts w:asciiTheme="minorBidi" w:hAnsiTheme="minorBidi" w:cstheme="minorBidi"/>
          <w:sz w:val="22"/>
          <w:szCs w:val="22"/>
          <w:rtl/>
        </w:rPr>
        <w:t>מרכז</w:t>
      </w:r>
    </w:p>
    <w:p w:rsidR="00AC47A8" w:rsidRPr="007B1C96" w:rsidRDefault="008A2402" w:rsidP="005960CB">
      <w:pPr>
        <w:pStyle w:val="a8"/>
        <w:rPr>
          <w:rFonts w:ascii="Arial" w:hAnsi="Arial" w:cs="Arial"/>
          <w:sz w:val="14"/>
          <w:szCs w:val="14"/>
          <w:rtl/>
        </w:rPr>
      </w:pPr>
      <w:r>
        <w:rPr>
          <w:rFonts w:ascii="Arial" w:hAnsi="Arial" w:cs="Arial" w:hint="cs"/>
          <w:sz w:val="14"/>
          <w:szCs w:val="14"/>
          <w:rtl/>
        </w:rPr>
        <w:t>30</w:t>
      </w:r>
      <w:r w:rsidR="005960CB" w:rsidRPr="007B1C96">
        <w:rPr>
          <w:rFonts w:ascii="Arial" w:hAnsi="Arial" w:cs="Arial" w:hint="cs"/>
          <w:sz w:val="14"/>
          <w:szCs w:val="14"/>
          <w:rtl/>
        </w:rPr>
        <w:t>25-</w:t>
      </w:r>
      <w:r w:rsidR="006F1546" w:rsidRPr="007B1C96">
        <w:rPr>
          <w:rFonts w:ascii="Arial" w:hAnsi="Arial" w:cs="Arial"/>
          <w:sz w:val="14"/>
          <w:szCs w:val="14"/>
          <w:rtl/>
        </w:rPr>
        <w:t xml:space="preserve">( </w:t>
      </w:r>
      <w:r w:rsidR="004A0E87" w:rsidRPr="007B1C96">
        <w:rPr>
          <w:rFonts w:ascii="Arial" w:hAnsi="Arial" w:cs="Arial" w:hint="cs"/>
          <w:sz w:val="14"/>
          <w:szCs w:val="14"/>
          <w:rtl/>
        </w:rPr>
        <w:t>59</w:t>
      </w:r>
      <w:r w:rsidR="006F1546" w:rsidRPr="007B1C96">
        <w:rPr>
          <w:rFonts w:ascii="Arial" w:hAnsi="Arial" w:cs="Arial"/>
          <w:sz w:val="14"/>
          <w:szCs w:val="14"/>
          <w:rtl/>
        </w:rPr>
        <w:t>0</w:t>
      </w:r>
      <w:r w:rsidR="006F1546" w:rsidRPr="007B1C96">
        <w:rPr>
          <w:rFonts w:ascii="Arial" w:hAnsi="Arial" w:cs="Arial"/>
          <w:sz w:val="14"/>
          <w:szCs w:val="14"/>
        </w:rPr>
        <w:t>AD</w:t>
      </w:r>
      <w:r w:rsidR="006F1546" w:rsidRPr="007B1C96">
        <w:rPr>
          <w:rFonts w:ascii="Arial" w:hAnsi="Arial" w:cs="Arial"/>
          <w:sz w:val="14"/>
          <w:szCs w:val="14"/>
          <w:rtl/>
        </w:rPr>
        <w:t xml:space="preserve"> )</w:t>
      </w:r>
      <w:r w:rsidR="007B1C96">
        <w:rPr>
          <w:rFonts w:ascii="Arial" w:hAnsi="Arial" w:cs="Arial" w:hint="cs"/>
          <w:sz w:val="14"/>
          <w:szCs w:val="14"/>
        </w:rPr>
        <w:t xml:space="preserve">  </w:t>
      </w:r>
      <w:bookmarkStart w:id="28" w:name="bkM_PL_Id"/>
      <w:bookmarkEnd w:id="28"/>
      <w:r w:rsidRPr="007B1C96">
        <w:rPr>
          <w:rFonts w:ascii="Arial" w:hAnsi="Arial" w:cs="Arial" w:hint="cs"/>
          <w:sz w:val="14"/>
          <w:szCs w:val="14"/>
          <w:rtl/>
        </w:rPr>
        <w:t>4005418160</w:t>
      </w:r>
    </w:p>
    <w:p w:rsidR="00AC47A8" w:rsidRPr="005F1302" w:rsidRDefault="00AC47A8" w:rsidP="009D6DE2">
      <w:pPr>
        <w:pStyle w:val="a8"/>
        <w:rPr>
          <w:rFonts w:ascii="Arial" w:hAnsi="Arial" w:cs="Arial"/>
          <w:sz w:val="16"/>
          <w:szCs w:val="16"/>
          <w:rtl/>
        </w:rPr>
      </w:pPr>
    </w:p>
    <w:p w:rsidR="00011393" w:rsidRPr="005F1302" w:rsidRDefault="00011393" w:rsidP="009D6DE2">
      <w:pPr>
        <w:pStyle w:val="a8"/>
        <w:rPr>
          <w:rFonts w:ascii="Arial" w:hAnsi="Arial" w:cs="Arial"/>
          <w:sz w:val="16"/>
          <w:szCs w:val="16"/>
          <w:rtl/>
        </w:rPr>
      </w:pPr>
    </w:p>
    <w:p w:rsidR="005F1302" w:rsidRDefault="008A2402" w:rsidP="009D6DE2">
      <w:pPr>
        <w:pStyle w:val="a8"/>
        <w:rPr>
          <w:rFonts w:ascii="Arial" w:hAnsi="Arial" w:cs="Arial"/>
          <w:sz w:val="16"/>
          <w:szCs w:val="16"/>
          <w:rtl/>
        </w:rPr>
      </w:pPr>
      <w:r>
        <w:rPr>
          <w:rFonts w:ascii="Arial" w:hAnsi="Arial" w:cs="Arial" w:hint="cs"/>
          <w:sz w:val="16"/>
          <w:szCs w:val="16"/>
          <w:rtl/>
        </w:rPr>
        <w:t xml:space="preserve">לצפייה בתכנית </w:t>
      </w:r>
      <w:bookmarkStart w:id="29" w:name="bkM_MPURL"/>
      <w:bookmarkEnd w:id="29"/>
      <w:r>
        <w:fldChar w:fldCharType="begin"/>
      </w:r>
      <w:r>
        <w:instrText xml:space="preserve"> HYPERLINK "https://mavat.iplan.gov.il/SV4/1/4005042224/310" </w:instrText>
      </w:r>
      <w:r>
        <w:fldChar w:fldCharType="separate"/>
      </w:r>
      <w:r>
        <w:rPr>
          <w:rFonts w:ascii="Arial" w:hAnsi="Arial" w:cs="Arial" w:hint="cs"/>
          <w:color w:val="0000FF"/>
          <w:sz w:val="16"/>
          <w:szCs w:val="16"/>
          <w:u w:val="single"/>
          <w:rtl/>
        </w:rPr>
        <w:t>לחץ כאן</w:t>
      </w:r>
      <w:r>
        <w:rPr>
          <w:rFonts w:ascii="Arial" w:hAnsi="Arial" w:cs="Arial"/>
          <w:color w:val="0000FF"/>
          <w:sz w:val="16"/>
          <w:szCs w:val="16"/>
          <w:u w:val="single"/>
        </w:rPr>
        <w:fldChar w:fldCharType="end"/>
      </w:r>
    </w:p>
    <w:p w:rsidR="006851F4" w:rsidRPr="005F1302" w:rsidRDefault="006851F4" w:rsidP="009D6DE2">
      <w:pPr>
        <w:pStyle w:val="a8"/>
        <w:rPr>
          <w:rFonts w:ascii="Arial" w:hAnsi="Arial" w:cs="Arial"/>
          <w:sz w:val="16"/>
          <w:szCs w:val="16"/>
          <w:rtl/>
        </w:rPr>
      </w:pPr>
    </w:p>
    <w:p w:rsidR="005F1302" w:rsidRPr="005F1302" w:rsidRDefault="005F1302" w:rsidP="009D6DE2">
      <w:pPr>
        <w:pStyle w:val="a8"/>
        <w:rPr>
          <w:rFonts w:ascii="Arial" w:hAnsi="Arial" w:cs="Arial"/>
          <w:sz w:val="16"/>
          <w:szCs w:val="16"/>
          <w:rtl/>
        </w:rPr>
      </w:pPr>
    </w:p>
    <w:sectPr w:rsidR="005F1302" w:rsidRPr="005F1302" w:rsidSect="00DC51C4">
      <w:pgSz w:w="11906" w:h="16838"/>
      <w:pgMar w:top="851" w:right="1151" w:bottom="851" w:left="11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0D67BD"/>
    <w:multiLevelType w:val="hybridMultilevel"/>
    <w:tmpl w:val="41AAA10E"/>
    <w:lvl w:ilvl="0" w:tplc="E97A8E4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B98CA27A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9942E646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BB321D8C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1DEE85C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AB80DBA6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15C0DF0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2F2E4982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591E4782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 w15:restartNumberingAfterBreak="0">
    <w:nsid w:val="47AC52C2"/>
    <w:multiLevelType w:val="hybridMultilevel"/>
    <w:tmpl w:val="615A58D2"/>
    <w:lvl w:ilvl="0" w:tplc="5E4E514E">
      <w:start w:val="4"/>
      <w:numFmt w:val="decimal"/>
      <w:lvlText w:val="%1."/>
      <w:lvlJc w:val="left"/>
      <w:pPr>
        <w:tabs>
          <w:tab w:val="num" w:pos="930"/>
        </w:tabs>
        <w:ind w:left="930" w:right="930" w:hanging="570"/>
      </w:pPr>
      <w:rPr>
        <w:rFonts w:hint="default"/>
        <w:u w:val="none"/>
      </w:rPr>
    </w:lvl>
    <w:lvl w:ilvl="1" w:tplc="AB4614C0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79FC599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AB88307A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1FC2A96C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3FCA882E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D4382632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A3DA7EEA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46B029F2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39C"/>
    <w:rsid w:val="00002873"/>
    <w:rsid w:val="00011393"/>
    <w:rsid w:val="0002045B"/>
    <w:rsid w:val="00032A2C"/>
    <w:rsid w:val="00045E6A"/>
    <w:rsid w:val="00045EA9"/>
    <w:rsid w:val="00046CCC"/>
    <w:rsid w:val="00067A84"/>
    <w:rsid w:val="0007024D"/>
    <w:rsid w:val="00071659"/>
    <w:rsid w:val="000729F6"/>
    <w:rsid w:val="00076F4D"/>
    <w:rsid w:val="00081984"/>
    <w:rsid w:val="00092D21"/>
    <w:rsid w:val="000953AD"/>
    <w:rsid w:val="000B3418"/>
    <w:rsid w:val="000B4E20"/>
    <w:rsid w:val="000C0E13"/>
    <w:rsid w:val="000C63C5"/>
    <w:rsid w:val="000E0570"/>
    <w:rsid w:val="000E1B67"/>
    <w:rsid w:val="000E27ED"/>
    <w:rsid w:val="000E6BDC"/>
    <w:rsid w:val="000F1B18"/>
    <w:rsid w:val="000F4F1B"/>
    <w:rsid w:val="00101BE4"/>
    <w:rsid w:val="00113DFD"/>
    <w:rsid w:val="001452DD"/>
    <w:rsid w:val="00146668"/>
    <w:rsid w:val="001518EF"/>
    <w:rsid w:val="00155D70"/>
    <w:rsid w:val="0015738D"/>
    <w:rsid w:val="00165C82"/>
    <w:rsid w:val="00171A6C"/>
    <w:rsid w:val="001809F6"/>
    <w:rsid w:val="0018262B"/>
    <w:rsid w:val="001829F9"/>
    <w:rsid w:val="00186466"/>
    <w:rsid w:val="001870A1"/>
    <w:rsid w:val="001A0794"/>
    <w:rsid w:val="001A099A"/>
    <w:rsid w:val="001A7131"/>
    <w:rsid w:val="001C10FE"/>
    <w:rsid w:val="001C6CB9"/>
    <w:rsid w:val="001E0BF8"/>
    <w:rsid w:val="001E109D"/>
    <w:rsid w:val="001E4B6C"/>
    <w:rsid w:val="001F7D57"/>
    <w:rsid w:val="00207BC3"/>
    <w:rsid w:val="00214824"/>
    <w:rsid w:val="00231FB2"/>
    <w:rsid w:val="00234551"/>
    <w:rsid w:val="002352CF"/>
    <w:rsid w:val="0024024A"/>
    <w:rsid w:val="0024045C"/>
    <w:rsid w:val="00243198"/>
    <w:rsid w:val="00246E03"/>
    <w:rsid w:val="0025254A"/>
    <w:rsid w:val="0025271E"/>
    <w:rsid w:val="00262356"/>
    <w:rsid w:val="00266DBB"/>
    <w:rsid w:val="00284934"/>
    <w:rsid w:val="00285945"/>
    <w:rsid w:val="00287664"/>
    <w:rsid w:val="00296B71"/>
    <w:rsid w:val="00297F5F"/>
    <w:rsid w:val="002A101B"/>
    <w:rsid w:val="002C0E40"/>
    <w:rsid w:val="002D38E9"/>
    <w:rsid w:val="002D5B80"/>
    <w:rsid w:val="002F36A8"/>
    <w:rsid w:val="002F5100"/>
    <w:rsid w:val="00302A96"/>
    <w:rsid w:val="00322A9B"/>
    <w:rsid w:val="00330063"/>
    <w:rsid w:val="00334C82"/>
    <w:rsid w:val="00345BBC"/>
    <w:rsid w:val="003468C1"/>
    <w:rsid w:val="003509A8"/>
    <w:rsid w:val="003603A2"/>
    <w:rsid w:val="00361786"/>
    <w:rsid w:val="00366564"/>
    <w:rsid w:val="00375947"/>
    <w:rsid w:val="00376224"/>
    <w:rsid w:val="00394BD2"/>
    <w:rsid w:val="003B6B9C"/>
    <w:rsid w:val="003C4C89"/>
    <w:rsid w:val="003C641D"/>
    <w:rsid w:val="003C6444"/>
    <w:rsid w:val="003D38E5"/>
    <w:rsid w:val="003D6AE0"/>
    <w:rsid w:val="003F1734"/>
    <w:rsid w:val="00401E1C"/>
    <w:rsid w:val="00407255"/>
    <w:rsid w:val="00407893"/>
    <w:rsid w:val="00410198"/>
    <w:rsid w:val="00413191"/>
    <w:rsid w:val="00421112"/>
    <w:rsid w:val="00423299"/>
    <w:rsid w:val="004317F8"/>
    <w:rsid w:val="00432C29"/>
    <w:rsid w:val="004403B4"/>
    <w:rsid w:val="004439B1"/>
    <w:rsid w:val="004552CF"/>
    <w:rsid w:val="004568E0"/>
    <w:rsid w:val="00482DD0"/>
    <w:rsid w:val="00485529"/>
    <w:rsid w:val="004909B2"/>
    <w:rsid w:val="0049588C"/>
    <w:rsid w:val="004968A8"/>
    <w:rsid w:val="004A0E87"/>
    <w:rsid w:val="004A2C1C"/>
    <w:rsid w:val="004A34F7"/>
    <w:rsid w:val="004A5B86"/>
    <w:rsid w:val="004A6C9D"/>
    <w:rsid w:val="004B0403"/>
    <w:rsid w:val="004B1576"/>
    <w:rsid w:val="004B7D8D"/>
    <w:rsid w:val="004C056D"/>
    <w:rsid w:val="004C0D67"/>
    <w:rsid w:val="004D1344"/>
    <w:rsid w:val="004E1AD5"/>
    <w:rsid w:val="004F671D"/>
    <w:rsid w:val="00503339"/>
    <w:rsid w:val="0050683E"/>
    <w:rsid w:val="005112B9"/>
    <w:rsid w:val="005131D5"/>
    <w:rsid w:val="00514FCC"/>
    <w:rsid w:val="00522098"/>
    <w:rsid w:val="00536571"/>
    <w:rsid w:val="005411A5"/>
    <w:rsid w:val="0054171F"/>
    <w:rsid w:val="00551F56"/>
    <w:rsid w:val="00554E5E"/>
    <w:rsid w:val="00560948"/>
    <w:rsid w:val="00561300"/>
    <w:rsid w:val="00561E46"/>
    <w:rsid w:val="00566CCD"/>
    <w:rsid w:val="0058086A"/>
    <w:rsid w:val="00587A81"/>
    <w:rsid w:val="00591284"/>
    <w:rsid w:val="005960CB"/>
    <w:rsid w:val="005B2D9A"/>
    <w:rsid w:val="005B2E52"/>
    <w:rsid w:val="005B45EF"/>
    <w:rsid w:val="005B7D05"/>
    <w:rsid w:val="005C7BCD"/>
    <w:rsid w:val="005D66A5"/>
    <w:rsid w:val="005E4366"/>
    <w:rsid w:val="005F0B74"/>
    <w:rsid w:val="005F1302"/>
    <w:rsid w:val="005F1DF7"/>
    <w:rsid w:val="005F3195"/>
    <w:rsid w:val="006005F2"/>
    <w:rsid w:val="006013AB"/>
    <w:rsid w:val="006026FA"/>
    <w:rsid w:val="00606D59"/>
    <w:rsid w:val="006226B5"/>
    <w:rsid w:val="00627CFA"/>
    <w:rsid w:val="006345AF"/>
    <w:rsid w:val="006466BB"/>
    <w:rsid w:val="00646A40"/>
    <w:rsid w:val="006654DB"/>
    <w:rsid w:val="006675AA"/>
    <w:rsid w:val="00673E39"/>
    <w:rsid w:val="006759A3"/>
    <w:rsid w:val="00677A07"/>
    <w:rsid w:val="006851F4"/>
    <w:rsid w:val="00686F4C"/>
    <w:rsid w:val="0069451F"/>
    <w:rsid w:val="006A1121"/>
    <w:rsid w:val="006A1DB4"/>
    <w:rsid w:val="006A5136"/>
    <w:rsid w:val="006A6D90"/>
    <w:rsid w:val="006B1F1A"/>
    <w:rsid w:val="006C5A9E"/>
    <w:rsid w:val="006D208B"/>
    <w:rsid w:val="006E108B"/>
    <w:rsid w:val="006F0234"/>
    <w:rsid w:val="006F1546"/>
    <w:rsid w:val="00704586"/>
    <w:rsid w:val="00707AEF"/>
    <w:rsid w:val="00714678"/>
    <w:rsid w:val="00722316"/>
    <w:rsid w:val="00722D7E"/>
    <w:rsid w:val="00732A47"/>
    <w:rsid w:val="00734DA2"/>
    <w:rsid w:val="007361E0"/>
    <w:rsid w:val="00736387"/>
    <w:rsid w:val="00736D7B"/>
    <w:rsid w:val="007458FA"/>
    <w:rsid w:val="00772D2F"/>
    <w:rsid w:val="00773E48"/>
    <w:rsid w:val="00774959"/>
    <w:rsid w:val="00782103"/>
    <w:rsid w:val="007906B1"/>
    <w:rsid w:val="007967CE"/>
    <w:rsid w:val="007A02B1"/>
    <w:rsid w:val="007A1A9B"/>
    <w:rsid w:val="007A53C5"/>
    <w:rsid w:val="007B1C96"/>
    <w:rsid w:val="007C437C"/>
    <w:rsid w:val="007C48EE"/>
    <w:rsid w:val="007C522B"/>
    <w:rsid w:val="007C648E"/>
    <w:rsid w:val="007C7F28"/>
    <w:rsid w:val="007D01A9"/>
    <w:rsid w:val="007D08D4"/>
    <w:rsid w:val="007D4BEB"/>
    <w:rsid w:val="007D57AD"/>
    <w:rsid w:val="007E02D3"/>
    <w:rsid w:val="007E2DCC"/>
    <w:rsid w:val="007E42AE"/>
    <w:rsid w:val="007E7273"/>
    <w:rsid w:val="00812539"/>
    <w:rsid w:val="008129DB"/>
    <w:rsid w:val="00814767"/>
    <w:rsid w:val="00817C4C"/>
    <w:rsid w:val="0082110F"/>
    <w:rsid w:val="008233AF"/>
    <w:rsid w:val="0082488C"/>
    <w:rsid w:val="00824E6D"/>
    <w:rsid w:val="008413BB"/>
    <w:rsid w:val="008441C0"/>
    <w:rsid w:val="00845E11"/>
    <w:rsid w:val="00854F03"/>
    <w:rsid w:val="0086048A"/>
    <w:rsid w:val="00861F14"/>
    <w:rsid w:val="00863E55"/>
    <w:rsid w:val="00864463"/>
    <w:rsid w:val="00865DA0"/>
    <w:rsid w:val="00884AC8"/>
    <w:rsid w:val="00885635"/>
    <w:rsid w:val="008876D8"/>
    <w:rsid w:val="00894E7F"/>
    <w:rsid w:val="008A1BD8"/>
    <w:rsid w:val="008A2402"/>
    <w:rsid w:val="008A2F3A"/>
    <w:rsid w:val="008B1133"/>
    <w:rsid w:val="008C6DD6"/>
    <w:rsid w:val="008C7735"/>
    <w:rsid w:val="008D4F2D"/>
    <w:rsid w:val="008D4FA0"/>
    <w:rsid w:val="008E1AA7"/>
    <w:rsid w:val="008F43CB"/>
    <w:rsid w:val="00900F42"/>
    <w:rsid w:val="00904525"/>
    <w:rsid w:val="00905061"/>
    <w:rsid w:val="00905E4C"/>
    <w:rsid w:val="0091370B"/>
    <w:rsid w:val="0091539A"/>
    <w:rsid w:val="009201DB"/>
    <w:rsid w:val="0092484C"/>
    <w:rsid w:val="00924EB8"/>
    <w:rsid w:val="00924F22"/>
    <w:rsid w:val="00944FB7"/>
    <w:rsid w:val="00945636"/>
    <w:rsid w:val="009473C0"/>
    <w:rsid w:val="00951C0C"/>
    <w:rsid w:val="009535EA"/>
    <w:rsid w:val="00961087"/>
    <w:rsid w:val="00966962"/>
    <w:rsid w:val="00967891"/>
    <w:rsid w:val="009702CC"/>
    <w:rsid w:val="00975772"/>
    <w:rsid w:val="00984453"/>
    <w:rsid w:val="00984FFF"/>
    <w:rsid w:val="00985F7A"/>
    <w:rsid w:val="0099348D"/>
    <w:rsid w:val="009A2ABA"/>
    <w:rsid w:val="009A720C"/>
    <w:rsid w:val="009B1E5A"/>
    <w:rsid w:val="009C7151"/>
    <w:rsid w:val="009D6C3D"/>
    <w:rsid w:val="009D6DE2"/>
    <w:rsid w:val="009E27F2"/>
    <w:rsid w:val="009E7FF3"/>
    <w:rsid w:val="009F1883"/>
    <w:rsid w:val="009F2BF7"/>
    <w:rsid w:val="00A0008E"/>
    <w:rsid w:val="00A01395"/>
    <w:rsid w:val="00A019E0"/>
    <w:rsid w:val="00A077FC"/>
    <w:rsid w:val="00A11DBD"/>
    <w:rsid w:val="00A235C2"/>
    <w:rsid w:val="00A23D98"/>
    <w:rsid w:val="00A2704D"/>
    <w:rsid w:val="00A27DD0"/>
    <w:rsid w:val="00A318B0"/>
    <w:rsid w:val="00A43E86"/>
    <w:rsid w:val="00A44A0F"/>
    <w:rsid w:val="00A511C8"/>
    <w:rsid w:val="00A53AA9"/>
    <w:rsid w:val="00A63F1F"/>
    <w:rsid w:val="00A6695D"/>
    <w:rsid w:val="00A72D59"/>
    <w:rsid w:val="00A8154C"/>
    <w:rsid w:val="00A82EB2"/>
    <w:rsid w:val="00A848B2"/>
    <w:rsid w:val="00A958EB"/>
    <w:rsid w:val="00A979D7"/>
    <w:rsid w:val="00AA1826"/>
    <w:rsid w:val="00AA23C4"/>
    <w:rsid w:val="00AA7A60"/>
    <w:rsid w:val="00AB60A5"/>
    <w:rsid w:val="00AC47A8"/>
    <w:rsid w:val="00AC5B0B"/>
    <w:rsid w:val="00AC622C"/>
    <w:rsid w:val="00AD4BD4"/>
    <w:rsid w:val="00AD6232"/>
    <w:rsid w:val="00AE2BD3"/>
    <w:rsid w:val="00AE3ED3"/>
    <w:rsid w:val="00AF7A7D"/>
    <w:rsid w:val="00B00356"/>
    <w:rsid w:val="00B0340E"/>
    <w:rsid w:val="00B13034"/>
    <w:rsid w:val="00B22AA5"/>
    <w:rsid w:val="00B41855"/>
    <w:rsid w:val="00B43E62"/>
    <w:rsid w:val="00B44101"/>
    <w:rsid w:val="00B45E93"/>
    <w:rsid w:val="00B52898"/>
    <w:rsid w:val="00B53762"/>
    <w:rsid w:val="00B56309"/>
    <w:rsid w:val="00B61697"/>
    <w:rsid w:val="00B61949"/>
    <w:rsid w:val="00B659E5"/>
    <w:rsid w:val="00B706F1"/>
    <w:rsid w:val="00B76DAD"/>
    <w:rsid w:val="00B85BCF"/>
    <w:rsid w:val="00B95751"/>
    <w:rsid w:val="00B97E3D"/>
    <w:rsid w:val="00BA19FD"/>
    <w:rsid w:val="00BA2C7B"/>
    <w:rsid w:val="00BA621B"/>
    <w:rsid w:val="00BB01AB"/>
    <w:rsid w:val="00BB62E9"/>
    <w:rsid w:val="00BC0D43"/>
    <w:rsid w:val="00BC3AB2"/>
    <w:rsid w:val="00BC6910"/>
    <w:rsid w:val="00BC738C"/>
    <w:rsid w:val="00BE176E"/>
    <w:rsid w:val="00BE4F06"/>
    <w:rsid w:val="00BE68AA"/>
    <w:rsid w:val="00BF6544"/>
    <w:rsid w:val="00C174C5"/>
    <w:rsid w:val="00C221D7"/>
    <w:rsid w:val="00C30A4B"/>
    <w:rsid w:val="00C367EF"/>
    <w:rsid w:val="00C41822"/>
    <w:rsid w:val="00C434DD"/>
    <w:rsid w:val="00C5473F"/>
    <w:rsid w:val="00C67BA1"/>
    <w:rsid w:val="00C856B4"/>
    <w:rsid w:val="00C8704E"/>
    <w:rsid w:val="00C94DE2"/>
    <w:rsid w:val="00C962EE"/>
    <w:rsid w:val="00CA66A6"/>
    <w:rsid w:val="00CB18D1"/>
    <w:rsid w:val="00CB70E6"/>
    <w:rsid w:val="00CB70F1"/>
    <w:rsid w:val="00CC0F29"/>
    <w:rsid w:val="00CC2BF2"/>
    <w:rsid w:val="00CD4F3C"/>
    <w:rsid w:val="00CD5F0D"/>
    <w:rsid w:val="00CD781D"/>
    <w:rsid w:val="00CE225D"/>
    <w:rsid w:val="00CF22B5"/>
    <w:rsid w:val="00CF2A96"/>
    <w:rsid w:val="00D0083C"/>
    <w:rsid w:val="00D0167A"/>
    <w:rsid w:val="00D04D97"/>
    <w:rsid w:val="00D12FD4"/>
    <w:rsid w:val="00D20D7A"/>
    <w:rsid w:val="00D423A0"/>
    <w:rsid w:val="00D469DC"/>
    <w:rsid w:val="00D46AF1"/>
    <w:rsid w:val="00D5135F"/>
    <w:rsid w:val="00D607DD"/>
    <w:rsid w:val="00D60E32"/>
    <w:rsid w:val="00D6339C"/>
    <w:rsid w:val="00D70EDB"/>
    <w:rsid w:val="00D8036C"/>
    <w:rsid w:val="00D81891"/>
    <w:rsid w:val="00D85DB4"/>
    <w:rsid w:val="00DA00F8"/>
    <w:rsid w:val="00DB2217"/>
    <w:rsid w:val="00DB6FF7"/>
    <w:rsid w:val="00DC36BE"/>
    <w:rsid w:val="00DC38B6"/>
    <w:rsid w:val="00DC51C4"/>
    <w:rsid w:val="00DC5AD5"/>
    <w:rsid w:val="00DD0179"/>
    <w:rsid w:val="00DD32B3"/>
    <w:rsid w:val="00DE348E"/>
    <w:rsid w:val="00DE7FA7"/>
    <w:rsid w:val="00DF5737"/>
    <w:rsid w:val="00DF780A"/>
    <w:rsid w:val="00E03CE4"/>
    <w:rsid w:val="00E05330"/>
    <w:rsid w:val="00E11CC9"/>
    <w:rsid w:val="00E22B72"/>
    <w:rsid w:val="00E5386E"/>
    <w:rsid w:val="00E570E6"/>
    <w:rsid w:val="00E617AB"/>
    <w:rsid w:val="00E64B5E"/>
    <w:rsid w:val="00E82939"/>
    <w:rsid w:val="00E8320E"/>
    <w:rsid w:val="00E925B6"/>
    <w:rsid w:val="00E97C2D"/>
    <w:rsid w:val="00EA3032"/>
    <w:rsid w:val="00EA591F"/>
    <w:rsid w:val="00EA6DB4"/>
    <w:rsid w:val="00EB2246"/>
    <w:rsid w:val="00EB4C92"/>
    <w:rsid w:val="00EC22D7"/>
    <w:rsid w:val="00EC40A3"/>
    <w:rsid w:val="00EC6A7A"/>
    <w:rsid w:val="00ED539C"/>
    <w:rsid w:val="00EE1AED"/>
    <w:rsid w:val="00EE494D"/>
    <w:rsid w:val="00EE770E"/>
    <w:rsid w:val="00F06C8C"/>
    <w:rsid w:val="00F1419E"/>
    <w:rsid w:val="00F1552B"/>
    <w:rsid w:val="00F16B59"/>
    <w:rsid w:val="00F340C6"/>
    <w:rsid w:val="00F4270F"/>
    <w:rsid w:val="00F47A0A"/>
    <w:rsid w:val="00F50C6D"/>
    <w:rsid w:val="00F52260"/>
    <w:rsid w:val="00F535C7"/>
    <w:rsid w:val="00F5755E"/>
    <w:rsid w:val="00F6128E"/>
    <w:rsid w:val="00F6552B"/>
    <w:rsid w:val="00F8728B"/>
    <w:rsid w:val="00F9128D"/>
    <w:rsid w:val="00F926EC"/>
    <w:rsid w:val="00F94C89"/>
    <w:rsid w:val="00F9508C"/>
    <w:rsid w:val="00FA1E80"/>
    <w:rsid w:val="00FB6C52"/>
    <w:rsid w:val="00FB7EB0"/>
    <w:rsid w:val="00FD2E8B"/>
    <w:rsid w:val="00FD4EAD"/>
    <w:rsid w:val="00FD5642"/>
    <w:rsid w:val="00FE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1356AE"/>
  <w15:chartTrackingRefBased/>
  <w15:docId w15:val="{DF139CEB-C15B-43FF-9174-0A62912B3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bidi/>
    </w:pPr>
    <w:rPr>
      <w:rFonts w:cs="David"/>
      <w:sz w:val="24"/>
      <w:szCs w:val="28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rPr>
      <w:effect w:val="none"/>
      <w:vertAlign w:val="superscript"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Body Text Indent"/>
    <w:basedOn w:val="a"/>
    <w:pPr>
      <w:ind w:left="360"/>
    </w:pPr>
  </w:style>
  <w:style w:type="table" w:customStyle="1" w:styleId="a6">
    <w:name w:val="טבלת רשת"/>
    <w:basedOn w:val="a1"/>
    <w:rsid w:val="00F06C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pPr>
      <w:tabs>
        <w:tab w:val="center" w:pos="4153"/>
        <w:tab w:val="right" w:pos="8306"/>
      </w:tabs>
    </w:pPr>
  </w:style>
  <w:style w:type="paragraph" w:styleId="a8">
    <w:name w:val="Plain Text"/>
    <w:basedOn w:val="a"/>
    <w:rsid w:val="006F1546"/>
    <w:rPr>
      <w:rFonts w:ascii="Courier New" w:hAnsi="Courier New" w:cs="Courier New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N:\Magic\LIAT\24.2\prod_old_nusah\302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3025.dot</Template>
  <TotalTime>3</TotalTime>
  <Pages>2</Pages>
  <Words>507</Words>
  <Characters>2535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צ'ק ליסט</vt:lpstr>
    </vt:vector>
  </TitlesOfParts>
  <Company>pnim</Company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צ'ק ליסט</dc:title>
  <dc:creator>ליאת גל</dc:creator>
  <cp:lastModifiedBy>סיגלית פנקר</cp:lastModifiedBy>
  <cp:revision>2</cp:revision>
  <cp:lastPrinted>2005-08-04T07:10:00Z</cp:lastPrinted>
  <dcterms:created xsi:type="dcterms:W3CDTF">2024-08-28T05:53:00Z</dcterms:created>
  <dcterms:modified xsi:type="dcterms:W3CDTF">2024-11-06T13:25:00Z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מספר גרסה">
    <vt:i4>7</vt:i4>
  </property>
  <property fmtid="{D5CDD505-2E9C-101B-9397-08002B2CF9AE}" pid="3" name="תאריך גרסה">
    <vt:filetime>2005-12-03T22:00:00Z</vt:filetime>
  </property>
  <property fmtid="{D5CDD505-2E9C-101B-9397-08002B2CF9AE}" pid="4" name="תוכן גרסה">
    <vt:lpwstr>הוספת פרסומים + עיקרי הוראות</vt:lpwstr>
  </property>
</Properties>
</file>